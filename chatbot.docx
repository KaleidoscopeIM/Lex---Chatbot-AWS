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B9AA51" w14:textId="1A86D407" w:rsidR="00454872" w:rsidRPr="00262A8A" w:rsidRDefault="00454872" w:rsidP="00454872">
      <w:pPr>
        <w:pStyle w:val="Subtitle"/>
        <w:jc w:val="center"/>
        <w:rPr>
          <w:rFonts w:eastAsiaTheme="majorEastAsia" w:cstheme="majorBidi"/>
          <w:b/>
          <w:bCs/>
          <w:noProof/>
          <w:spacing w:val="-10"/>
          <w:kern w:val="28"/>
          <w:sz w:val="72"/>
          <w:szCs w:val="52"/>
        </w:rPr>
      </w:pPr>
      <w:bookmarkStart w:id="0" w:name="_Hlk487785372"/>
      <w:bookmarkEnd w:id="0"/>
      <w:r w:rsidRPr="00262A8A">
        <w:rPr>
          <w:rFonts w:eastAsiaTheme="majorEastAsia" w:cstheme="majorBidi"/>
          <w:b/>
          <w:bCs/>
          <w:noProof/>
          <w:spacing w:val="-10"/>
          <w:kern w:val="28"/>
          <w:sz w:val="72"/>
          <w:szCs w:val="52"/>
        </w:rPr>
        <w:t xml:space="preserve">Amazon Lex </w:t>
      </w:r>
      <w:r w:rsidR="00262A8A">
        <w:rPr>
          <w:rFonts w:eastAsiaTheme="majorEastAsia" w:cstheme="majorBidi"/>
          <w:b/>
          <w:bCs/>
          <w:noProof/>
          <w:spacing w:val="-10"/>
          <w:kern w:val="28"/>
          <w:sz w:val="72"/>
          <w:szCs w:val="52"/>
        </w:rPr>
        <w:t xml:space="preserve">- </w:t>
      </w:r>
      <w:r w:rsidRPr="00262A8A">
        <w:rPr>
          <w:rFonts w:eastAsiaTheme="majorEastAsia" w:cstheme="majorBidi"/>
          <w:b/>
          <w:bCs/>
          <w:noProof/>
          <w:spacing w:val="-10"/>
          <w:kern w:val="28"/>
          <w:sz w:val="72"/>
          <w:szCs w:val="52"/>
        </w:rPr>
        <w:t>Chatbot</w:t>
      </w:r>
    </w:p>
    <w:p w14:paraId="52F244B0" w14:textId="2A93B953" w:rsidR="00454872" w:rsidRPr="00262A8A" w:rsidRDefault="00454872" w:rsidP="009B4314">
      <w:pPr>
        <w:pStyle w:val="Subtitle"/>
        <w:jc w:val="center"/>
        <w:rPr>
          <w:rFonts w:eastAsiaTheme="majorEastAsia" w:cstheme="majorBidi"/>
          <w:b/>
          <w:bCs/>
          <w:noProof/>
          <w:spacing w:val="-10"/>
          <w:kern w:val="28"/>
          <w:sz w:val="72"/>
          <w:szCs w:val="52"/>
          <w:u w:val="single"/>
        </w:rPr>
      </w:pPr>
      <w:r w:rsidRPr="00262A8A">
        <w:rPr>
          <w:rFonts w:eastAsiaTheme="majorEastAsia" w:cstheme="majorBidi"/>
          <w:b/>
          <w:bCs/>
          <w:noProof/>
          <w:spacing w:val="-10"/>
          <w:kern w:val="28"/>
          <w:sz w:val="72"/>
          <w:szCs w:val="52"/>
          <w:u w:val="single"/>
        </w:rPr>
        <w:t>Gautam Saini (U50159704)</w:t>
      </w:r>
    </w:p>
    <w:p w14:paraId="1170855B" w14:textId="72474465" w:rsidR="0026484A" w:rsidRPr="0026504D" w:rsidRDefault="00454872" w:rsidP="0026504D">
      <w:pPr>
        <w:pStyle w:val="Heading1"/>
      </w:pPr>
      <w:r>
        <w:t>Introduction</w:t>
      </w:r>
    </w:p>
    <w:p w14:paraId="3439B0C3" w14:textId="38F89BE9" w:rsidR="0026484A" w:rsidRDefault="00454872" w:rsidP="00454872">
      <w:r w:rsidRPr="00454872">
        <w:t xml:space="preserve">Amazon Lex is a service for building conversational voice and text chatbot into any application. The project aims to design a chatbot using </w:t>
      </w:r>
      <w:r w:rsidR="00927709">
        <w:t>A</w:t>
      </w:r>
      <w:r w:rsidRPr="00454872">
        <w:t xml:space="preserve">mazon </w:t>
      </w:r>
      <w:r>
        <w:t>L</w:t>
      </w:r>
      <w:r w:rsidRPr="00454872">
        <w:t>ex, lambda function</w:t>
      </w:r>
      <w:r w:rsidR="00927709">
        <w:t>,</w:t>
      </w:r>
      <w:r w:rsidRPr="00454872">
        <w:t xml:space="preserve"> and a web </w:t>
      </w:r>
      <w:r w:rsidR="00927709">
        <w:t>UI</w:t>
      </w:r>
      <w:r w:rsidRPr="00454872">
        <w:t xml:space="preserve"> </w:t>
      </w:r>
      <w:r>
        <w:t>hosted in S3</w:t>
      </w:r>
      <w:r w:rsidRPr="00454872">
        <w:t>. Further</w:t>
      </w:r>
      <w:r w:rsidR="00927709">
        <w:t>,</w:t>
      </w:r>
      <w:r w:rsidRPr="00454872">
        <w:t xml:space="preserve"> the chatbot can be embedded in any website using </w:t>
      </w:r>
      <w:r w:rsidR="00927709">
        <w:t xml:space="preserve">a </w:t>
      </w:r>
      <w:r w:rsidRPr="00454872">
        <w:t xml:space="preserve">simple </w:t>
      </w:r>
      <w:proofErr w:type="spellStart"/>
      <w:r w:rsidRPr="00454872">
        <w:t>javascript</w:t>
      </w:r>
      <w:proofErr w:type="spellEnd"/>
      <w:r w:rsidRPr="00454872">
        <w:t xml:space="preserve"> snippe</w:t>
      </w:r>
      <w:r w:rsidR="00927709">
        <w:t>t</w:t>
      </w:r>
      <w:r w:rsidRPr="00454872">
        <w:t>.</w:t>
      </w:r>
    </w:p>
    <w:p w14:paraId="48E661E2" w14:textId="7AEB6DC3" w:rsidR="00726460" w:rsidRDefault="00726460" w:rsidP="00454872">
      <w:r>
        <w:t>The project is a chatbot where user</w:t>
      </w:r>
      <w:r w:rsidR="00927709">
        <w:t>s</w:t>
      </w:r>
      <w:r>
        <w:t xml:space="preserve"> can book movie tickets. It </w:t>
      </w:r>
      <w:r w:rsidR="0016741E">
        <w:t>starts</w:t>
      </w:r>
      <w:r>
        <w:t xml:space="preserve"> the booking process when user types or speaks </w:t>
      </w:r>
      <w:r w:rsidR="002559F2">
        <w:t xml:space="preserve">in specific </w:t>
      </w:r>
      <w:r w:rsidR="0092380A">
        <w:t>sentences</w:t>
      </w:r>
      <w:r w:rsidR="002559F2">
        <w:t xml:space="preserve"> such as ‘Book movie ticket for me’. The chatbot </w:t>
      </w:r>
      <w:r w:rsidR="00FF50DB">
        <w:t>then asks multiple questions regarding the ticket booking</w:t>
      </w:r>
      <w:r w:rsidR="002B1688">
        <w:t>,</w:t>
      </w:r>
      <w:r w:rsidR="00FF50DB">
        <w:t xml:space="preserve"> such as movie name, theater name, date, time</w:t>
      </w:r>
      <w:r w:rsidR="002B1688">
        <w:t>,</w:t>
      </w:r>
      <w:r w:rsidR="0016741E">
        <w:t xml:space="preserve"> and </w:t>
      </w:r>
      <w:r w:rsidR="002B1688">
        <w:t xml:space="preserve">the </w:t>
      </w:r>
      <w:r w:rsidR="0016741E">
        <w:t>number of tickets. In the end</w:t>
      </w:r>
      <w:r w:rsidR="002B1688">
        <w:t>,</w:t>
      </w:r>
      <w:r w:rsidR="0016741E">
        <w:t xml:space="preserve"> </w:t>
      </w:r>
      <w:r w:rsidR="002B1688">
        <w:t xml:space="preserve">the </w:t>
      </w:r>
      <w:r w:rsidR="0016741E">
        <w:t xml:space="preserve">chatbot also asks </w:t>
      </w:r>
      <w:r w:rsidR="002B1688">
        <w:t xml:space="preserve">the mobile </w:t>
      </w:r>
      <w:r w:rsidR="0016741E">
        <w:t xml:space="preserve">number. If </w:t>
      </w:r>
      <w:r w:rsidR="002B1688">
        <w:t xml:space="preserve">the </w:t>
      </w:r>
      <w:r w:rsidR="0016741E">
        <w:t>user confirm</w:t>
      </w:r>
      <w:r w:rsidR="002B1688">
        <w:t>s</w:t>
      </w:r>
      <w:r w:rsidR="0016741E">
        <w:t xml:space="preserve"> the </w:t>
      </w:r>
      <w:r w:rsidR="0092380A">
        <w:t>ticket,</w:t>
      </w:r>
      <w:r w:rsidR="0016741E">
        <w:t xml:space="preserve"> </w:t>
      </w:r>
      <w:r w:rsidR="00D656B5">
        <w:t>then a</w:t>
      </w:r>
      <w:r w:rsidR="002B1688">
        <w:t>n</w:t>
      </w:r>
      <w:r w:rsidR="00D656B5">
        <w:t xml:space="preserve"> SMS is sen</w:t>
      </w:r>
      <w:r w:rsidR="002B1688">
        <w:t>t</w:t>
      </w:r>
      <w:r w:rsidR="00D656B5">
        <w:t xml:space="preserve"> to the </w:t>
      </w:r>
      <w:r w:rsidR="0092380A">
        <w:t xml:space="preserve">user’s </w:t>
      </w:r>
      <w:r w:rsidR="00D656B5">
        <w:t xml:space="preserve">mobile number by </w:t>
      </w:r>
      <w:r w:rsidR="0092380A">
        <w:t>having</w:t>
      </w:r>
      <w:r w:rsidR="00D656B5">
        <w:t xml:space="preserve"> ticket details.</w:t>
      </w:r>
    </w:p>
    <w:p w14:paraId="697BFB44" w14:textId="27A4EC83" w:rsidR="006242B7" w:rsidRPr="0026504D" w:rsidRDefault="006242B7" w:rsidP="006242B7">
      <w:pPr>
        <w:pStyle w:val="Heading1"/>
      </w:pPr>
      <w:r>
        <w:t xml:space="preserve">AWS Services </w:t>
      </w:r>
      <w:r w:rsidR="002A58CD">
        <w:t>Used</w:t>
      </w:r>
    </w:p>
    <w:p w14:paraId="1320B993" w14:textId="0BD61AFF" w:rsidR="006242B7" w:rsidRDefault="00665D01" w:rsidP="00665D01">
      <w:pPr>
        <w:pStyle w:val="ListParagraph"/>
        <w:numPr>
          <w:ilvl w:val="0"/>
          <w:numId w:val="24"/>
        </w:numPr>
      </w:pPr>
      <w:r>
        <w:t>Amazon Lex</w:t>
      </w:r>
    </w:p>
    <w:p w14:paraId="2FD64FAD" w14:textId="7AE6EDB1" w:rsidR="00665D01" w:rsidRDefault="00665D01" w:rsidP="00665D01">
      <w:pPr>
        <w:pStyle w:val="ListParagraph"/>
        <w:numPr>
          <w:ilvl w:val="0"/>
          <w:numId w:val="24"/>
        </w:numPr>
      </w:pPr>
      <w:r>
        <w:t>Lambda</w:t>
      </w:r>
    </w:p>
    <w:p w14:paraId="0839AABF" w14:textId="2B0A41D1" w:rsidR="00665D01" w:rsidRDefault="00665D01" w:rsidP="00665D01">
      <w:pPr>
        <w:pStyle w:val="ListParagraph"/>
        <w:numPr>
          <w:ilvl w:val="0"/>
          <w:numId w:val="24"/>
        </w:numPr>
      </w:pPr>
      <w:r>
        <w:t>Simple Notification Services</w:t>
      </w:r>
      <w:r w:rsidR="009B4314">
        <w:t xml:space="preserve"> </w:t>
      </w:r>
      <w:r>
        <w:t>(SNS)</w:t>
      </w:r>
    </w:p>
    <w:p w14:paraId="1F8A14C9" w14:textId="67588F13" w:rsidR="00665D01" w:rsidRDefault="009B4314" w:rsidP="00665D01">
      <w:pPr>
        <w:pStyle w:val="ListParagraph"/>
        <w:numPr>
          <w:ilvl w:val="0"/>
          <w:numId w:val="24"/>
        </w:numPr>
      </w:pPr>
      <w:r>
        <w:t>Cloud Formation</w:t>
      </w:r>
    </w:p>
    <w:p w14:paraId="4B75C416" w14:textId="7635A763" w:rsidR="009B4314" w:rsidRDefault="009B4314" w:rsidP="00665D01">
      <w:pPr>
        <w:pStyle w:val="ListParagraph"/>
        <w:numPr>
          <w:ilvl w:val="0"/>
          <w:numId w:val="24"/>
        </w:numPr>
      </w:pPr>
      <w:r>
        <w:t>S3 Storage Services</w:t>
      </w:r>
    </w:p>
    <w:p w14:paraId="4D846CCE" w14:textId="6169EEB8" w:rsidR="00454872" w:rsidRPr="0026504D" w:rsidRDefault="00454872" w:rsidP="00454872">
      <w:pPr>
        <w:pStyle w:val="Heading1"/>
      </w:pPr>
      <w:r>
        <w:t>Important URLs</w:t>
      </w:r>
    </w:p>
    <w:p w14:paraId="1A949CF4" w14:textId="6A779F07" w:rsidR="009B4314" w:rsidRDefault="009B4314" w:rsidP="00707AE0">
      <w:pPr>
        <w:pStyle w:val="ListParagraph"/>
        <w:ind w:left="360"/>
      </w:pPr>
      <w:r>
        <w:t xml:space="preserve">The chatbot is hosted </w:t>
      </w:r>
      <w:r w:rsidR="002723A4">
        <w:t>as static website on</w:t>
      </w:r>
      <w:r>
        <w:t xml:space="preserve"> S3</w:t>
      </w:r>
      <w:r w:rsidR="002723A4">
        <w:t xml:space="preserve"> </w:t>
      </w:r>
      <w:r w:rsidR="00897213">
        <w:t>and can be</w:t>
      </w:r>
      <w:r w:rsidR="002723A4">
        <w:t xml:space="preserve"> </w:t>
      </w:r>
      <w:r w:rsidR="00FA55B1">
        <w:t>accessed using</w:t>
      </w:r>
      <w:r w:rsidR="002723A4">
        <w:t xml:space="preserve"> the following</w:t>
      </w:r>
      <w:r w:rsidR="00707AE0">
        <w:t xml:space="preserve"> URLs</w:t>
      </w:r>
      <w:r w:rsidR="00FA55B1">
        <w:t>:</w:t>
      </w:r>
    </w:p>
    <w:p w14:paraId="281F6DF1" w14:textId="1CFC6AA9" w:rsidR="00454872" w:rsidRDefault="00454872" w:rsidP="00454872">
      <w:pPr>
        <w:pStyle w:val="ListParagraph"/>
        <w:numPr>
          <w:ilvl w:val="0"/>
          <w:numId w:val="19"/>
        </w:numPr>
      </w:pPr>
      <w:r>
        <w:t xml:space="preserve">Chatbot web UI URL: </w:t>
      </w:r>
      <w:hyperlink r:id="rId10" w:history="1">
        <w:r w:rsidRPr="00D8252F">
          <w:rPr>
            <w:rStyle w:val="Hyperlink"/>
          </w:rPr>
          <w:t>https://lex-web-ui-codebuilddeploy-3vuv8sbyy-webappbucket-16q40csso1dpu.s3.us-east-1.amazonaws.com/parent.html</w:t>
        </w:r>
      </w:hyperlink>
    </w:p>
    <w:p w14:paraId="5DC7BBDD" w14:textId="04320C38" w:rsidR="00454872" w:rsidRDefault="00454872" w:rsidP="00454872">
      <w:pPr>
        <w:pStyle w:val="ListParagraph"/>
        <w:numPr>
          <w:ilvl w:val="0"/>
          <w:numId w:val="19"/>
        </w:numPr>
      </w:pPr>
      <w:r>
        <w:t xml:space="preserve">Chatbot web UI in full screen: </w:t>
      </w:r>
      <w:hyperlink r:id="rId11" w:history="1">
        <w:r w:rsidRPr="00D8252F">
          <w:rPr>
            <w:rStyle w:val="Hyperlink"/>
          </w:rPr>
          <w:t>https://lex-web-ui-codebuilddeploy-3vuv8sbyy-webappbucket-16q40csso1dpu.s3.us-east-1.amazonaws.com/index.html</w:t>
        </w:r>
      </w:hyperlink>
    </w:p>
    <w:p w14:paraId="60AA17F4" w14:textId="203D2859" w:rsidR="00F0119A" w:rsidRDefault="00454872" w:rsidP="00F0119A">
      <w:pPr>
        <w:pStyle w:val="ListParagraph"/>
        <w:numPr>
          <w:ilvl w:val="0"/>
          <w:numId w:val="19"/>
        </w:numPr>
      </w:pPr>
      <w:proofErr w:type="spellStart"/>
      <w:r>
        <w:t>SnippetUrl</w:t>
      </w:r>
      <w:proofErr w:type="spellEnd"/>
      <w:r>
        <w:t xml:space="preserve"> to embed chatbot in website: </w:t>
      </w:r>
      <w:hyperlink r:id="rId12" w:history="1">
        <w:r w:rsidRPr="00D8252F">
          <w:rPr>
            <w:rStyle w:val="Hyperlink"/>
          </w:rPr>
          <w:t>https://lex-web-ui-codebuilddeploy-3vuv8sbyy-webappbucket-16q40csso1dpu.s3.us-east-1.amazonaws.com/iframe-snippet.html</w:t>
        </w:r>
      </w:hyperlink>
    </w:p>
    <w:p w14:paraId="394C0C46" w14:textId="2BC683FB" w:rsidR="00454872" w:rsidRPr="0026504D" w:rsidRDefault="006B09B8" w:rsidP="00454872">
      <w:pPr>
        <w:pStyle w:val="Heading1"/>
      </w:pPr>
      <w:r>
        <w:lastRenderedPageBreak/>
        <w:t>Design Steps</w:t>
      </w:r>
      <w:r w:rsidR="00386E04">
        <w:t xml:space="preserve"> </w:t>
      </w:r>
      <w:r w:rsidR="00E920FE">
        <w:t>–</w:t>
      </w:r>
      <w:r w:rsidR="00386E04">
        <w:t xml:space="preserve"> </w:t>
      </w:r>
      <w:r w:rsidR="00E920FE">
        <w:t>Amazon Lex</w:t>
      </w:r>
    </w:p>
    <w:p w14:paraId="3F22E8DC" w14:textId="3E869A53" w:rsidR="00454872" w:rsidRPr="00364B05" w:rsidRDefault="00E920FE" w:rsidP="00386E04">
      <w:pPr>
        <w:pStyle w:val="ListParagraph"/>
        <w:numPr>
          <w:ilvl w:val="0"/>
          <w:numId w:val="20"/>
        </w:numPr>
        <w:rPr>
          <w:rFonts w:cstheme="minorHAnsi"/>
        </w:rPr>
      </w:pPr>
      <w:r w:rsidRPr="00364B05">
        <w:rPr>
          <w:rFonts w:cstheme="minorHAnsi"/>
        </w:rPr>
        <w:t xml:space="preserve">Create chatbot – open amazon </w:t>
      </w:r>
      <w:r w:rsidR="009825D8">
        <w:rPr>
          <w:rFonts w:cstheme="minorHAnsi"/>
        </w:rPr>
        <w:t>L</w:t>
      </w:r>
      <w:r w:rsidRPr="00364B05">
        <w:rPr>
          <w:rFonts w:cstheme="minorHAnsi"/>
        </w:rPr>
        <w:t>ex and click on create</w:t>
      </w:r>
    </w:p>
    <w:p w14:paraId="0E0FDFD3" w14:textId="381C48FB" w:rsidR="008C557B" w:rsidRPr="00364B05" w:rsidRDefault="008C557B" w:rsidP="008C557B">
      <w:pPr>
        <w:pStyle w:val="ListParagraph"/>
        <w:ind w:left="360"/>
        <w:rPr>
          <w:rFonts w:cstheme="minorHAnsi"/>
        </w:rPr>
      </w:pPr>
      <w:r w:rsidRPr="00364B05">
        <w:rPr>
          <w:rFonts w:cstheme="minorHAnsi"/>
          <w:noProof/>
        </w:rPr>
        <w:drawing>
          <wp:inline distT="0" distB="0" distL="0" distR="0" wp14:anchorId="35E83EF7" wp14:editId="18A10CF8">
            <wp:extent cx="5943600" cy="1464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DFF3" w14:textId="77777777" w:rsidR="00F0119A" w:rsidRPr="00364B05" w:rsidRDefault="00F0119A" w:rsidP="008C557B">
      <w:pPr>
        <w:pStyle w:val="ListParagraph"/>
        <w:ind w:left="360"/>
        <w:rPr>
          <w:rFonts w:cstheme="minorHAnsi"/>
        </w:rPr>
      </w:pPr>
    </w:p>
    <w:p w14:paraId="15986DFA" w14:textId="01CFE056" w:rsidR="008C557B" w:rsidRPr="00364B05" w:rsidRDefault="003C5A67" w:rsidP="008C557B">
      <w:pPr>
        <w:pStyle w:val="ListParagraph"/>
        <w:numPr>
          <w:ilvl w:val="0"/>
          <w:numId w:val="20"/>
        </w:numPr>
        <w:rPr>
          <w:rFonts w:cstheme="minorHAnsi"/>
        </w:rPr>
      </w:pPr>
      <w:r w:rsidRPr="00364B05">
        <w:rPr>
          <w:rFonts w:cstheme="minorHAnsi"/>
        </w:rPr>
        <w:t xml:space="preserve">Create a custom bot by proving </w:t>
      </w:r>
      <w:r w:rsidRPr="00364B05">
        <w:rPr>
          <w:rFonts w:cstheme="minorHAnsi"/>
          <w:b/>
          <w:bCs/>
        </w:rPr>
        <w:t>Bot Nam</w:t>
      </w:r>
      <w:r w:rsidR="00201ABE" w:rsidRPr="00364B05">
        <w:rPr>
          <w:rFonts w:cstheme="minorHAnsi"/>
          <w:b/>
          <w:bCs/>
        </w:rPr>
        <w:t>e</w:t>
      </w:r>
      <w:r w:rsidR="006866BF" w:rsidRPr="00364B05">
        <w:rPr>
          <w:rFonts w:cstheme="minorHAnsi"/>
          <w:b/>
          <w:bCs/>
        </w:rPr>
        <w:t xml:space="preserve">, </w:t>
      </w:r>
      <w:r w:rsidR="006866BF" w:rsidRPr="00364B05">
        <w:rPr>
          <w:rFonts w:cstheme="minorHAnsi"/>
        </w:rPr>
        <w:t xml:space="preserve">voice, session timeout, COPPA </w:t>
      </w:r>
      <w:proofErr w:type="spellStart"/>
      <w:r w:rsidR="006866BF" w:rsidRPr="00364B05">
        <w:rPr>
          <w:rFonts w:cstheme="minorHAnsi"/>
        </w:rPr>
        <w:t>as</w:t>
      </w:r>
      <w:proofErr w:type="spellEnd"/>
      <w:r w:rsidR="006866BF" w:rsidRPr="00364B05">
        <w:rPr>
          <w:rFonts w:cstheme="minorHAnsi"/>
        </w:rPr>
        <w:t xml:space="preserve"> no</w:t>
      </w:r>
      <w:r w:rsidR="00302252">
        <w:rPr>
          <w:rFonts w:cstheme="minorHAnsi"/>
        </w:rPr>
        <w:t>,</w:t>
      </w:r>
      <w:r w:rsidR="006866BF" w:rsidRPr="00364B05">
        <w:rPr>
          <w:rFonts w:cstheme="minorHAnsi"/>
        </w:rPr>
        <w:t xml:space="preserve"> and click on create.</w:t>
      </w:r>
      <w:r w:rsidR="009825D8">
        <w:rPr>
          <w:rFonts w:cstheme="minorHAnsi"/>
        </w:rPr>
        <w:t xml:space="preserve"> Bot name is </w:t>
      </w:r>
      <w:r w:rsidR="00302252">
        <w:rPr>
          <w:rFonts w:cstheme="minorHAnsi"/>
        </w:rPr>
        <w:t xml:space="preserve">an </w:t>
      </w:r>
      <w:r w:rsidR="009825D8">
        <w:rPr>
          <w:rFonts w:cstheme="minorHAnsi"/>
        </w:rPr>
        <w:t>important entity and further used in cloud formation and l</w:t>
      </w:r>
      <w:r w:rsidR="002F2BB8">
        <w:rPr>
          <w:rFonts w:cstheme="minorHAnsi"/>
        </w:rPr>
        <w:t>a</w:t>
      </w:r>
      <w:r w:rsidR="009825D8">
        <w:rPr>
          <w:rFonts w:cstheme="minorHAnsi"/>
        </w:rPr>
        <w:t>mbda functions.</w:t>
      </w:r>
    </w:p>
    <w:p w14:paraId="74FF7A0D" w14:textId="4726F344" w:rsidR="006866BF" w:rsidRPr="00364B05" w:rsidRDefault="006866BF" w:rsidP="006866BF">
      <w:pPr>
        <w:pStyle w:val="ListParagraph"/>
        <w:ind w:left="360"/>
        <w:rPr>
          <w:rFonts w:cstheme="minorHAnsi"/>
        </w:rPr>
      </w:pPr>
      <w:r w:rsidRPr="00364B05">
        <w:rPr>
          <w:rFonts w:cstheme="minorHAnsi"/>
          <w:noProof/>
        </w:rPr>
        <w:drawing>
          <wp:inline distT="0" distB="0" distL="0" distR="0" wp14:anchorId="6868390A" wp14:editId="71258D1B">
            <wp:extent cx="5943600" cy="4062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4BFF" w14:textId="49235CBD" w:rsidR="00F0119A" w:rsidRPr="00364B05" w:rsidRDefault="00F0119A" w:rsidP="006866BF">
      <w:pPr>
        <w:pStyle w:val="ListParagraph"/>
        <w:ind w:left="360"/>
        <w:rPr>
          <w:rFonts w:cstheme="minorHAnsi"/>
        </w:rPr>
      </w:pPr>
    </w:p>
    <w:p w14:paraId="6CA99619" w14:textId="40F03C50" w:rsidR="00F0119A" w:rsidRPr="00364B05" w:rsidRDefault="00F0119A" w:rsidP="006866BF">
      <w:pPr>
        <w:pStyle w:val="ListParagraph"/>
        <w:ind w:left="360"/>
        <w:rPr>
          <w:rFonts w:cstheme="minorHAnsi"/>
        </w:rPr>
      </w:pPr>
    </w:p>
    <w:p w14:paraId="5B468D05" w14:textId="3C9CEF5A" w:rsidR="00F0119A" w:rsidRPr="00364B05" w:rsidRDefault="00F0119A" w:rsidP="006866BF">
      <w:pPr>
        <w:pStyle w:val="ListParagraph"/>
        <w:ind w:left="360"/>
        <w:rPr>
          <w:rFonts w:cstheme="minorHAnsi"/>
        </w:rPr>
      </w:pPr>
    </w:p>
    <w:p w14:paraId="6B97372B" w14:textId="77777777" w:rsidR="00F0119A" w:rsidRPr="00364B05" w:rsidRDefault="00F0119A" w:rsidP="006866BF">
      <w:pPr>
        <w:pStyle w:val="ListParagraph"/>
        <w:ind w:left="360"/>
        <w:rPr>
          <w:rFonts w:cstheme="minorHAnsi"/>
        </w:rPr>
      </w:pPr>
    </w:p>
    <w:p w14:paraId="18440169" w14:textId="77777777" w:rsidR="00F0119A" w:rsidRPr="00364B05" w:rsidRDefault="00F0119A" w:rsidP="006866BF">
      <w:pPr>
        <w:pStyle w:val="ListParagraph"/>
        <w:ind w:left="360"/>
        <w:rPr>
          <w:rFonts w:cstheme="minorHAnsi"/>
        </w:rPr>
      </w:pPr>
    </w:p>
    <w:p w14:paraId="0EB001F8" w14:textId="111AB13C" w:rsidR="00A815C7" w:rsidRPr="00364B05" w:rsidRDefault="00900847" w:rsidP="00A815C7">
      <w:pPr>
        <w:pStyle w:val="ListParagraph"/>
        <w:numPr>
          <w:ilvl w:val="0"/>
          <w:numId w:val="20"/>
        </w:numPr>
        <w:rPr>
          <w:rFonts w:cstheme="minorHAnsi"/>
        </w:rPr>
      </w:pPr>
      <w:r w:rsidRPr="00364B05">
        <w:rPr>
          <w:rFonts w:cstheme="minorHAnsi"/>
        </w:rPr>
        <w:lastRenderedPageBreak/>
        <w:t>Add</w:t>
      </w:r>
      <w:r w:rsidR="00A815C7" w:rsidRPr="00364B05">
        <w:rPr>
          <w:rFonts w:cstheme="minorHAnsi"/>
        </w:rPr>
        <w:t xml:space="preserve"> slots</w:t>
      </w:r>
      <w:r w:rsidRPr="00364B05">
        <w:rPr>
          <w:rFonts w:cstheme="minorHAnsi"/>
        </w:rPr>
        <w:t xml:space="preserve"> to </w:t>
      </w:r>
      <w:r w:rsidR="002F2BB8">
        <w:rPr>
          <w:rFonts w:cstheme="minorHAnsi"/>
        </w:rPr>
        <w:t xml:space="preserve">the </w:t>
      </w:r>
      <w:r w:rsidRPr="00364B05">
        <w:rPr>
          <w:rFonts w:cstheme="minorHAnsi"/>
        </w:rPr>
        <w:t>bot</w:t>
      </w:r>
      <w:r w:rsidR="00A815C7" w:rsidRPr="00364B05">
        <w:rPr>
          <w:rFonts w:cstheme="minorHAnsi"/>
        </w:rPr>
        <w:t xml:space="preserve">: </w:t>
      </w:r>
      <w:r w:rsidRPr="00364B05">
        <w:rPr>
          <w:rFonts w:cstheme="minorHAnsi"/>
        </w:rPr>
        <w:t>Slot</w:t>
      </w:r>
      <w:r w:rsidR="00A815C7" w:rsidRPr="00364B05">
        <w:rPr>
          <w:rFonts w:cstheme="minorHAnsi"/>
        </w:rPr>
        <w:t xml:space="preserve"> is </w:t>
      </w:r>
      <w:r w:rsidR="002F2BB8">
        <w:rPr>
          <w:rFonts w:cstheme="minorHAnsi"/>
        </w:rPr>
        <w:t xml:space="preserve">a </w:t>
      </w:r>
      <w:r w:rsidR="00A815C7" w:rsidRPr="00364B05">
        <w:rPr>
          <w:rFonts w:cstheme="minorHAnsi"/>
        </w:rPr>
        <w:t xml:space="preserve">list of </w:t>
      </w:r>
      <w:r w:rsidR="00F0119A" w:rsidRPr="00364B05">
        <w:rPr>
          <w:rFonts w:cstheme="minorHAnsi"/>
        </w:rPr>
        <w:t>predefined data type</w:t>
      </w:r>
      <w:r w:rsidR="002F2BB8">
        <w:rPr>
          <w:rFonts w:cstheme="minorHAnsi"/>
        </w:rPr>
        <w:t>s</w:t>
      </w:r>
      <w:r w:rsidR="00F0119A" w:rsidRPr="00364B05">
        <w:rPr>
          <w:rFonts w:cstheme="minorHAnsi"/>
        </w:rPr>
        <w:t xml:space="preserve"> for chatbot</w:t>
      </w:r>
      <w:r w:rsidR="002F2BB8">
        <w:rPr>
          <w:rFonts w:cstheme="minorHAnsi"/>
        </w:rPr>
        <w:t>s</w:t>
      </w:r>
      <w:r w:rsidR="00F0119A" w:rsidRPr="00364B05">
        <w:rPr>
          <w:rFonts w:cstheme="minorHAnsi"/>
        </w:rPr>
        <w:t xml:space="preserve"> such as movies list or theater name list.</w:t>
      </w:r>
    </w:p>
    <w:p w14:paraId="0C463D66" w14:textId="181BCE9A" w:rsidR="00CB185C" w:rsidRPr="00364B05" w:rsidRDefault="00F0119A" w:rsidP="00F0119A">
      <w:pPr>
        <w:pStyle w:val="ListParagraph"/>
        <w:ind w:left="360"/>
        <w:rPr>
          <w:rFonts w:cstheme="minorHAnsi"/>
        </w:rPr>
      </w:pPr>
      <w:r w:rsidRPr="00364B05">
        <w:rPr>
          <w:rFonts w:cstheme="minorHAnsi"/>
          <w:noProof/>
        </w:rPr>
        <w:drawing>
          <wp:inline distT="0" distB="0" distL="0" distR="0" wp14:anchorId="4954F7B4" wp14:editId="29FE9B3C">
            <wp:extent cx="5943600" cy="4048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AD3A" w14:textId="77777777" w:rsidR="00CB185C" w:rsidRPr="00364B05" w:rsidRDefault="00CB185C" w:rsidP="00F0119A">
      <w:pPr>
        <w:pStyle w:val="ListParagraph"/>
        <w:ind w:left="360"/>
        <w:rPr>
          <w:rFonts w:cstheme="minorHAnsi"/>
        </w:rPr>
      </w:pPr>
    </w:p>
    <w:p w14:paraId="47535D9C" w14:textId="5FA13F64" w:rsidR="00CB185C" w:rsidRPr="00364B05" w:rsidRDefault="00CB185C" w:rsidP="00CB185C">
      <w:pPr>
        <w:pStyle w:val="ListParagraph"/>
        <w:numPr>
          <w:ilvl w:val="0"/>
          <w:numId w:val="20"/>
        </w:numPr>
        <w:rPr>
          <w:rFonts w:cstheme="minorHAnsi"/>
        </w:rPr>
      </w:pPr>
      <w:r w:rsidRPr="00364B05">
        <w:rPr>
          <w:rFonts w:cstheme="minorHAnsi"/>
        </w:rPr>
        <w:t>The chatbot require</w:t>
      </w:r>
      <w:r w:rsidR="009825D8">
        <w:rPr>
          <w:rFonts w:cstheme="minorHAnsi"/>
        </w:rPr>
        <w:t>s</w:t>
      </w:r>
      <w:r w:rsidRPr="00364B05">
        <w:rPr>
          <w:rFonts w:cstheme="minorHAnsi"/>
        </w:rPr>
        <w:t xml:space="preserve"> </w:t>
      </w:r>
      <w:r w:rsidR="002F2BB8">
        <w:rPr>
          <w:rFonts w:cstheme="minorHAnsi"/>
        </w:rPr>
        <w:t>several</w:t>
      </w:r>
      <w:r w:rsidRPr="00364B05">
        <w:rPr>
          <w:rFonts w:cstheme="minorHAnsi"/>
        </w:rPr>
        <w:t xml:space="preserve"> details such as</w:t>
      </w:r>
      <w:r w:rsidR="004D1933" w:rsidRPr="00364B05">
        <w:rPr>
          <w:rFonts w:cstheme="minorHAnsi"/>
        </w:rPr>
        <w:t>:</w:t>
      </w:r>
    </w:p>
    <w:p w14:paraId="36483D3F" w14:textId="5F392E90" w:rsidR="004D1933" w:rsidRPr="00364B05" w:rsidRDefault="004D1933" w:rsidP="004D1933">
      <w:pPr>
        <w:pStyle w:val="ListParagraph"/>
        <w:numPr>
          <w:ilvl w:val="0"/>
          <w:numId w:val="21"/>
        </w:numPr>
        <w:rPr>
          <w:rFonts w:cstheme="minorHAnsi"/>
        </w:rPr>
      </w:pPr>
      <w:r w:rsidRPr="00364B05">
        <w:rPr>
          <w:rFonts w:cstheme="minorHAnsi"/>
        </w:rPr>
        <w:t xml:space="preserve">Sample Utterances: A string to trigger </w:t>
      </w:r>
      <w:r w:rsidR="002F2BB8">
        <w:rPr>
          <w:rFonts w:cstheme="minorHAnsi"/>
        </w:rPr>
        <w:t xml:space="preserve">the </w:t>
      </w:r>
      <w:r w:rsidR="000A0A55" w:rsidRPr="00364B05">
        <w:rPr>
          <w:rFonts w:cstheme="minorHAnsi"/>
        </w:rPr>
        <w:t>chatbot booking process</w:t>
      </w:r>
      <w:r w:rsidR="00605764">
        <w:rPr>
          <w:rFonts w:cstheme="minorHAnsi"/>
        </w:rPr>
        <w:t>.</w:t>
      </w:r>
    </w:p>
    <w:p w14:paraId="6F81BBC2" w14:textId="1AD7B10E" w:rsidR="000A0A55" w:rsidRPr="00364B05" w:rsidRDefault="000A0A55" w:rsidP="000A0A55">
      <w:pPr>
        <w:pStyle w:val="ListParagraph"/>
        <w:ind w:left="1080"/>
        <w:rPr>
          <w:rFonts w:cstheme="minorHAnsi"/>
        </w:rPr>
      </w:pPr>
      <w:proofErr w:type="spellStart"/>
      <w:r w:rsidRPr="00364B05">
        <w:rPr>
          <w:rFonts w:cstheme="minorHAnsi"/>
        </w:rPr>
        <w:t>Eg.</w:t>
      </w:r>
      <w:proofErr w:type="spellEnd"/>
      <w:r w:rsidRPr="00364B05">
        <w:rPr>
          <w:rFonts w:cstheme="minorHAnsi"/>
        </w:rPr>
        <w:t xml:space="preserve"> Book movie tickets for me</w:t>
      </w:r>
    </w:p>
    <w:p w14:paraId="5FB030F0" w14:textId="35A748C8" w:rsidR="00026558" w:rsidRPr="00364B05" w:rsidRDefault="00026558" w:rsidP="000A0A55">
      <w:pPr>
        <w:pStyle w:val="ListParagraph"/>
        <w:ind w:left="1080"/>
        <w:rPr>
          <w:rFonts w:cstheme="minorHAnsi"/>
        </w:rPr>
      </w:pPr>
      <w:r w:rsidRPr="00364B05">
        <w:rPr>
          <w:rFonts w:cstheme="minorHAnsi"/>
          <w:noProof/>
        </w:rPr>
        <w:drawing>
          <wp:inline distT="0" distB="0" distL="0" distR="0" wp14:anchorId="6D9FEE34" wp14:editId="3A88AD78">
            <wp:extent cx="3517900" cy="287934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8528" cy="290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968A" w14:textId="49DC3E33" w:rsidR="00F0119A" w:rsidRPr="00364B05" w:rsidRDefault="000A0A55" w:rsidP="009C4D4A">
      <w:pPr>
        <w:pStyle w:val="ListParagraph"/>
        <w:numPr>
          <w:ilvl w:val="0"/>
          <w:numId w:val="21"/>
        </w:numPr>
        <w:rPr>
          <w:rFonts w:cstheme="minorHAnsi"/>
        </w:rPr>
      </w:pPr>
      <w:r w:rsidRPr="00364B05">
        <w:rPr>
          <w:rFonts w:cstheme="minorHAnsi"/>
        </w:rPr>
        <w:lastRenderedPageBreak/>
        <w:t xml:space="preserve">Lambda initialization: A function to validate </w:t>
      </w:r>
      <w:r w:rsidR="00CC6EAF" w:rsidRPr="00364B05">
        <w:rPr>
          <w:rFonts w:cstheme="minorHAnsi"/>
        </w:rPr>
        <w:t>input</w:t>
      </w:r>
      <w:r w:rsidR="00B126E1" w:rsidRPr="00364B05">
        <w:rPr>
          <w:rFonts w:cstheme="minorHAnsi"/>
        </w:rPr>
        <w:t>s</w:t>
      </w:r>
      <w:r w:rsidR="00CC6EAF" w:rsidRPr="00364B05">
        <w:rPr>
          <w:rFonts w:cstheme="minorHAnsi"/>
        </w:rPr>
        <w:t xml:space="preserve"> given by </w:t>
      </w:r>
      <w:r w:rsidR="002F2BB8">
        <w:rPr>
          <w:rFonts w:cstheme="minorHAnsi"/>
        </w:rPr>
        <w:t xml:space="preserve">the </w:t>
      </w:r>
      <w:r w:rsidR="00CC6EAF" w:rsidRPr="00364B05">
        <w:rPr>
          <w:rFonts w:cstheme="minorHAnsi"/>
        </w:rPr>
        <w:t xml:space="preserve">user. </w:t>
      </w:r>
      <w:r w:rsidR="00B126E1" w:rsidRPr="00364B05">
        <w:rPr>
          <w:rFonts w:cstheme="minorHAnsi"/>
        </w:rPr>
        <w:t>For</w:t>
      </w:r>
      <w:r w:rsidR="002F2BB8">
        <w:rPr>
          <w:rFonts w:cstheme="minorHAnsi"/>
        </w:rPr>
        <w:t>,</w:t>
      </w:r>
      <w:r w:rsidR="00B126E1" w:rsidRPr="00364B05">
        <w:rPr>
          <w:rFonts w:cstheme="minorHAnsi"/>
        </w:rPr>
        <w:t xml:space="preserve"> e</w:t>
      </w:r>
      <w:r w:rsidR="002F2BB8">
        <w:rPr>
          <w:rFonts w:cstheme="minorHAnsi"/>
        </w:rPr>
        <w:t>.g.,</w:t>
      </w:r>
      <w:r w:rsidR="00B126E1" w:rsidRPr="00364B05">
        <w:rPr>
          <w:rFonts w:cstheme="minorHAnsi"/>
        </w:rPr>
        <w:t xml:space="preserve"> a movie is </w:t>
      </w:r>
      <w:r w:rsidR="00B86DA4" w:rsidRPr="00364B05">
        <w:rPr>
          <w:rFonts w:cstheme="minorHAnsi"/>
        </w:rPr>
        <w:t>currently showing or not.</w:t>
      </w:r>
      <w:r w:rsidR="009C4D4A" w:rsidRPr="00364B05">
        <w:rPr>
          <w:rFonts w:cstheme="minorHAnsi"/>
          <w:noProof/>
        </w:rPr>
        <w:drawing>
          <wp:inline distT="0" distB="0" distL="0" distR="0" wp14:anchorId="7C9A9FAD" wp14:editId="4819C25C">
            <wp:extent cx="5943600" cy="22517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182D" w14:textId="5812A360" w:rsidR="000A07AE" w:rsidRPr="00364B05" w:rsidRDefault="000A07AE" w:rsidP="000A07AE">
      <w:pPr>
        <w:pStyle w:val="ListParagraph"/>
        <w:numPr>
          <w:ilvl w:val="0"/>
          <w:numId w:val="21"/>
        </w:numPr>
        <w:rPr>
          <w:rFonts w:cstheme="minorHAnsi"/>
        </w:rPr>
      </w:pPr>
      <w:r w:rsidRPr="00364B05">
        <w:rPr>
          <w:rFonts w:cstheme="minorHAnsi"/>
        </w:rPr>
        <w:t>Slots: list of question</w:t>
      </w:r>
      <w:r w:rsidR="002F2BB8">
        <w:rPr>
          <w:rFonts w:cstheme="minorHAnsi"/>
        </w:rPr>
        <w:t>s</w:t>
      </w:r>
      <w:r w:rsidRPr="00364B05">
        <w:rPr>
          <w:rFonts w:cstheme="minorHAnsi"/>
        </w:rPr>
        <w:t xml:space="preserve"> to ask </w:t>
      </w:r>
      <w:r w:rsidR="002F2BB8">
        <w:rPr>
          <w:rFonts w:cstheme="minorHAnsi"/>
        </w:rPr>
        <w:t xml:space="preserve">the </w:t>
      </w:r>
      <w:r w:rsidRPr="00364B05">
        <w:rPr>
          <w:rFonts w:cstheme="minorHAnsi"/>
        </w:rPr>
        <w:t>user.</w:t>
      </w:r>
    </w:p>
    <w:p w14:paraId="57E59D0F" w14:textId="6831F178" w:rsidR="000A07AE" w:rsidRPr="00364B05" w:rsidRDefault="00602C0D" w:rsidP="000A07AE">
      <w:pPr>
        <w:pStyle w:val="ListParagraph"/>
        <w:ind w:left="1080"/>
        <w:rPr>
          <w:rFonts w:cstheme="minorHAnsi"/>
        </w:rPr>
      </w:pPr>
      <w:r w:rsidRPr="00364B05">
        <w:rPr>
          <w:rFonts w:cstheme="minorHAnsi"/>
          <w:noProof/>
        </w:rPr>
        <w:drawing>
          <wp:inline distT="0" distB="0" distL="0" distR="0" wp14:anchorId="4D207EED" wp14:editId="2D992BCC">
            <wp:extent cx="5943600" cy="21882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BB94" w14:textId="7F4C0591" w:rsidR="00B90A65" w:rsidRPr="00364B05" w:rsidRDefault="002F2BB8" w:rsidP="00602C0D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 xml:space="preserve">We can further edit each </w:t>
      </w:r>
      <w:r w:rsidR="00602C0D" w:rsidRPr="00364B05">
        <w:rPr>
          <w:rFonts w:cstheme="minorHAnsi"/>
        </w:rPr>
        <w:t xml:space="preserve">slot using </w:t>
      </w:r>
      <w:r>
        <w:rPr>
          <w:rFonts w:cstheme="minorHAnsi"/>
        </w:rPr>
        <w:t xml:space="preserve">the </w:t>
      </w:r>
      <w:r w:rsidR="00602C0D" w:rsidRPr="00364B05">
        <w:rPr>
          <w:rFonts w:cstheme="minorHAnsi"/>
        </w:rPr>
        <w:t xml:space="preserve">setting button to </w:t>
      </w:r>
      <w:r w:rsidR="005E567D">
        <w:rPr>
          <w:rFonts w:cstheme="minorHAnsi"/>
        </w:rPr>
        <w:t>show</w:t>
      </w:r>
      <w:r w:rsidR="00602C0D" w:rsidRPr="00364B05">
        <w:rPr>
          <w:rFonts w:cstheme="minorHAnsi"/>
        </w:rPr>
        <w:t xml:space="preserve"> button</w:t>
      </w:r>
      <w:r w:rsidR="005E567D">
        <w:rPr>
          <w:rFonts w:cstheme="minorHAnsi"/>
        </w:rPr>
        <w:t>s</w:t>
      </w:r>
      <w:r w:rsidR="00602C0D" w:rsidRPr="00364B05">
        <w:rPr>
          <w:rFonts w:cstheme="minorHAnsi"/>
        </w:rPr>
        <w:t xml:space="preserve"> and images</w:t>
      </w:r>
      <w:r w:rsidR="001B0D86" w:rsidRPr="00364B05">
        <w:rPr>
          <w:rFonts w:cstheme="minorHAnsi"/>
        </w:rPr>
        <w:t>.</w:t>
      </w:r>
      <w:r w:rsidR="00B90A65" w:rsidRPr="00364B05">
        <w:rPr>
          <w:rFonts w:cstheme="minorHAnsi"/>
          <w:noProof/>
        </w:rPr>
        <w:drawing>
          <wp:inline distT="0" distB="0" distL="0" distR="0" wp14:anchorId="78081192" wp14:editId="1E732296">
            <wp:extent cx="3326640" cy="295275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66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CE5E" w14:textId="5EF57B0F" w:rsidR="00D11190" w:rsidRPr="00364B05" w:rsidRDefault="00D11190" w:rsidP="00602C0D">
      <w:pPr>
        <w:pStyle w:val="ListParagraph"/>
        <w:numPr>
          <w:ilvl w:val="0"/>
          <w:numId w:val="21"/>
        </w:numPr>
        <w:rPr>
          <w:rFonts w:cstheme="minorHAnsi"/>
        </w:rPr>
      </w:pPr>
      <w:r w:rsidRPr="00364B05">
        <w:rPr>
          <w:rFonts w:cstheme="minorHAnsi"/>
        </w:rPr>
        <w:lastRenderedPageBreak/>
        <w:t xml:space="preserve">Confirmation prompt: When </w:t>
      </w:r>
      <w:r w:rsidR="005E567D">
        <w:rPr>
          <w:rFonts w:cstheme="minorHAnsi"/>
        </w:rPr>
        <w:t>the user answers all questions,</w:t>
      </w:r>
      <w:r w:rsidRPr="00364B05">
        <w:rPr>
          <w:rFonts w:cstheme="minorHAnsi"/>
        </w:rPr>
        <w:t xml:space="preserve"> then </w:t>
      </w:r>
      <w:r w:rsidR="003E2062">
        <w:rPr>
          <w:rFonts w:cstheme="minorHAnsi"/>
        </w:rPr>
        <w:t xml:space="preserve">it </w:t>
      </w:r>
      <w:r w:rsidRPr="00364B05">
        <w:rPr>
          <w:rFonts w:cstheme="minorHAnsi"/>
        </w:rPr>
        <w:t>show</w:t>
      </w:r>
      <w:r w:rsidR="003E2062">
        <w:rPr>
          <w:rFonts w:cstheme="minorHAnsi"/>
        </w:rPr>
        <w:t xml:space="preserve">s </w:t>
      </w:r>
      <w:r w:rsidRPr="00364B05">
        <w:rPr>
          <w:rFonts w:cstheme="minorHAnsi"/>
        </w:rPr>
        <w:t>a</w:t>
      </w:r>
      <w:r w:rsidR="001B0D86" w:rsidRPr="00364B05">
        <w:rPr>
          <w:rFonts w:cstheme="minorHAnsi"/>
        </w:rPr>
        <w:t xml:space="preserve"> confirmation</w:t>
      </w:r>
      <w:r w:rsidRPr="00364B05">
        <w:rPr>
          <w:rFonts w:cstheme="minorHAnsi"/>
        </w:rPr>
        <w:t xml:space="preserve"> message on </w:t>
      </w:r>
      <w:r w:rsidR="005E567D">
        <w:rPr>
          <w:rFonts w:cstheme="minorHAnsi"/>
        </w:rPr>
        <w:t xml:space="preserve">the </w:t>
      </w:r>
      <w:r w:rsidR="001B0D86" w:rsidRPr="00364B05">
        <w:rPr>
          <w:rFonts w:cstheme="minorHAnsi"/>
        </w:rPr>
        <w:t xml:space="preserve">chatbot </w:t>
      </w:r>
      <w:r w:rsidRPr="00364B05">
        <w:rPr>
          <w:rFonts w:cstheme="minorHAnsi"/>
        </w:rPr>
        <w:t>screen and ask</w:t>
      </w:r>
      <w:r w:rsidR="005E567D">
        <w:rPr>
          <w:rFonts w:cstheme="minorHAnsi"/>
        </w:rPr>
        <w:t>s</w:t>
      </w:r>
      <w:r w:rsidRPr="00364B05">
        <w:rPr>
          <w:rFonts w:cstheme="minorHAnsi"/>
        </w:rPr>
        <w:t xml:space="preserve"> </w:t>
      </w:r>
      <w:r w:rsidR="005E567D">
        <w:rPr>
          <w:rFonts w:cstheme="minorHAnsi"/>
        </w:rPr>
        <w:t xml:space="preserve">the </w:t>
      </w:r>
      <w:r w:rsidRPr="00364B05">
        <w:rPr>
          <w:rFonts w:cstheme="minorHAnsi"/>
        </w:rPr>
        <w:t>user to confirm the booking order.</w:t>
      </w:r>
    </w:p>
    <w:p w14:paraId="5FEC065A" w14:textId="19CB589B" w:rsidR="00563284" w:rsidRPr="00364B05" w:rsidRDefault="00563284" w:rsidP="00563284">
      <w:pPr>
        <w:pStyle w:val="ListParagraph"/>
        <w:ind w:left="1080"/>
        <w:rPr>
          <w:rFonts w:cstheme="minorHAnsi"/>
        </w:rPr>
      </w:pPr>
      <w:r w:rsidRPr="00364B05">
        <w:rPr>
          <w:rFonts w:cstheme="minorHAnsi"/>
          <w:noProof/>
        </w:rPr>
        <w:drawing>
          <wp:inline distT="0" distB="0" distL="0" distR="0" wp14:anchorId="2C9B0CF6" wp14:editId="568DD258">
            <wp:extent cx="5943600" cy="18072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F599" w14:textId="3F93F100" w:rsidR="00563284" w:rsidRPr="00364B05" w:rsidRDefault="00563284" w:rsidP="00563284">
      <w:pPr>
        <w:pStyle w:val="ListParagraph"/>
        <w:numPr>
          <w:ilvl w:val="0"/>
          <w:numId w:val="21"/>
        </w:numPr>
        <w:rPr>
          <w:rFonts w:cstheme="minorHAnsi"/>
        </w:rPr>
      </w:pPr>
      <w:r w:rsidRPr="00364B05">
        <w:rPr>
          <w:rFonts w:cstheme="minorHAnsi"/>
        </w:rPr>
        <w:t>Fulfillment: A lambda function to trigger when user type Yes to confirm the</w:t>
      </w:r>
      <w:r w:rsidR="003E2062">
        <w:rPr>
          <w:rFonts w:cstheme="minorHAnsi"/>
        </w:rPr>
        <w:t xml:space="preserve"> </w:t>
      </w:r>
      <w:r w:rsidRPr="00364B05">
        <w:rPr>
          <w:rFonts w:cstheme="minorHAnsi"/>
        </w:rPr>
        <w:t>confirmation prompt.</w:t>
      </w:r>
      <w:r w:rsidR="0024674E">
        <w:rPr>
          <w:rFonts w:cstheme="minorHAnsi"/>
        </w:rPr>
        <w:t xml:space="preserve"> It can perform final tasks such as confirming tickets and sending </w:t>
      </w:r>
      <w:r w:rsidR="005E567D">
        <w:rPr>
          <w:rFonts w:cstheme="minorHAnsi"/>
        </w:rPr>
        <w:t xml:space="preserve">a </w:t>
      </w:r>
      <w:r w:rsidR="0024674E">
        <w:rPr>
          <w:rFonts w:cstheme="minorHAnsi"/>
        </w:rPr>
        <w:t xml:space="preserve">message to </w:t>
      </w:r>
      <w:r w:rsidR="005E567D">
        <w:rPr>
          <w:rFonts w:cstheme="minorHAnsi"/>
        </w:rPr>
        <w:t xml:space="preserve">the </w:t>
      </w:r>
      <w:r w:rsidR="0024674E">
        <w:rPr>
          <w:rFonts w:cstheme="minorHAnsi"/>
        </w:rPr>
        <w:t xml:space="preserve">user mobile number. </w:t>
      </w:r>
    </w:p>
    <w:p w14:paraId="62D8E8B4" w14:textId="2BD08829" w:rsidR="00C56ED9" w:rsidRDefault="00C56ED9" w:rsidP="00C56ED9">
      <w:pPr>
        <w:pStyle w:val="ListParagraph"/>
        <w:ind w:left="1080"/>
      </w:pPr>
      <w:r>
        <w:rPr>
          <w:noProof/>
        </w:rPr>
        <w:drawing>
          <wp:inline distT="0" distB="0" distL="0" distR="0" wp14:anchorId="076B221D" wp14:editId="3C4A13F8">
            <wp:extent cx="5943600" cy="23399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4E3E" w14:textId="4CD07778" w:rsidR="002E0E10" w:rsidRPr="0026504D" w:rsidRDefault="002E0E10" w:rsidP="002E0E10">
      <w:pPr>
        <w:pStyle w:val="Heading1"/>
      </w:pPr>
      <w:r>
        <w:t>Design Steps – Lambda function</w:t>
      </w:r>
    </w:p>
    <w:p w14:paraId="42607CD0" w14:textId="77777777" w:rsidR="006A0971" w:rsidRDefault="006A0971" w:rsidP="006A0971">
      <w:pPr>
        <w:pStyle w:val="ListParagraph"/>
        <w:ind w:left="3600"/>
      </w:pPr>
    </w:p>
    <w:p w14:paraId="286937A5" w14:textId="3671AF57" w:rsidR="00FF0317" w:rsidRDefault="006A0971" w:rsidP="006A0971">
      <w:pPr>
        <w:pStyle w:val="ListParagraph"/>
        <w:ind w:left="3600"/>
      </w:pPr>
      <w:r>
        <w:object w:dxaOrig="1501" w:dyaOrig="980" w14:anchorId="6A2230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9pt" o:ole="">
            <v:imagedata r:id="rId22" o:title=""/>
          </v:shape>
          <o:OLEObject Type="Embed" ProgID="Package" ShapeID="_x0000_i1025" DrawAspect="Icon" ObjectID="_1648682272" r:id="rId23"/>
        </w:object>
      </w:r>
    </w:p>
    <w:p w14:paraId="195B73C9" w14:textId="692B1DCE" w:rsidR="006A0971" w:rsidRDefault="002E0E10" w:rsidP="00B6114B">
      <w:pPr>
        <w:pStyle w:val="ListParagraph"/>
        <w:ind w:left="0"/>
      </w:pPr>
      <w:r>
        <w:t xml:space="preserve">A lambda function performs </w:t>
      </w:r>
      <w:r w:rsidR="00A65DC0">
        <w:t>initialization, validation</w:t>
      </w:r>
      <w:r w:rsidR="005E567D">
        <w:t>,</w:t>
      </w:r>
      <w:r w:rsidR="00A65DC0">
        <w:t xml:space="preserve"> and fulfillment in </w:t>
      </w:r>
      <w:r w:rsidR="00624BE5">
        <w:t>a</w:t>
      </w:r>
      <w:r>
        <w:t xml:space="preserve"> chatbot.</w:t>
      </w:r>
      <w:r w:rsidR="00A65DC0">
        <w:t xml:space="preserve"> It </w:t>
      </w:r>
      <w:r w:rsidR="00711737">
        <w:t>returns either a success or a fail flag with a</w:t>
      </w:r>
      <w:r w:rsidR="00F17117">
        <w:t xml:space="preserve"> failure</w:t>
      </w:r>
      <w:r w:rsidR="00711737">
        <w:t xml:space="preserve"> message. If it is a </w:t>
      </w:r>
      <w:r w:rsidR="00F17117">
        <w:t>success,</w:t>
      </w:r>
      <w:r w:rsidR="00711737">
        <w:t xml:space="preserve"> then chatbot asks </w:t>
      </w:r>
      <w:r w:rsidR="005E567D">
        <w:t xml:space="preserve">the </w:t>
      </w:r>
      <w:r w:rsidR="00711737">
        <w:t>next question</w:t>
      </w:r>
      <w:r w:rsidR="005E567D">
        <w:t>;</w:t>
      </w:r>
      <w:r w:rsidR="00711737">
        <w:t xml:space="preserve"> otherwise</w:t>
      </w:r>
      <w:r w:rsidR="005E567D">
        <w:t>,</w:t>
      </w:r>
      <w:r w:rsidR="00711737">
        <w:t xml:space="preserve"> </w:t>
      </w:r>
      <w:r w:rsidR="00F17117">
        <w:t>chatbot show</w:t>
      </w:r>
      <w:r w:rsidR="005E567D">
        <w:t>s</w:t>
      </w:r>
      <w:r w:rsidR="00F17117">
        <w:t xml:space="preserve"> the failure message on </w:t>
      </w:r>
      <w:r w:rsidR="005E567D">
        <w:t xml:space="preserve">the </w:t>
      </w:r>
      <w:r w:rsidR="00F17117">
        <w:t>chatbot screen</w:t>
      </w:r>
      <w:r w:rsidR="0067656E">
        <w:t xml:space="preserve"> and asks the question again.</w:t>
      </w:r>
    </w:p>
    <w:p w14:paraId="0F18689B" w14:textId="77777777" w:rsidR="006A0971" w:rsidRDefault="006A0971" w:rsidP="00B6114B">
      <w:pPr>
        <w:pStyle w:val="ListParagraph"/>
        <w:ind w:left="0"/>
      </w:pPr>
    </w:p>
    <w:p w14:paraId="69045318" w14:textId="77777777" w:rsidR="0031419F" w:rsidRDefault="002E0E10" w:rsidP="00B6114B">
      <w:pPr>
        <w:pStyle w:val="ListParagraph"/>
        <w:ind w:left="0"/>
      </w:pPr>
      <w:r w:rsidRPr="0031419F">
        <w:rPr>
          <w:b/>
          <w:bCs/>
          <w:u w:val="single"/>
        </w:rPr>
        <w:lastRenderedPageBreak/>
        <w:t>Validat</w:t>
      </w:r>
      <w:r w:rsidR="00C90B62" w:rsidRPr="0031419F">
        <w:rPr>
          <w:b/>
          <w:bCs/>
          <w:u w:val="single"/>
        </w:rPr>
        <w:t>ion</w:t>
      </w:r>
      <w:r w:rsidR="00C90B62">
        <w:t>:</w:t>
      </w:r>
      <w:r>
        <w:t xml:space="preserve"> </w:t>
      </w:r>
      <w:r w:rsidR="00C90B62">
        <w:t xml:space="preserve">It performs </w:t>
      </w:r>
      <w:r w:rsidR="0031419F">
        <w:t>the following</w:t>
      </w:r>
      <w:r w:rsidR="00C90B62">
        <w:t xml:space="preserve"> user inputs</w:t>
      </w:r>
      <w:r w:rsidR="0031419F">
        <w:t xml:space="preserve"> validation</w:t>
      </w:r>
      <w:r w:rsidR="00C90B62">
        <w:t>.</w:t>
      </w:r>
    </w:p>
    <w:p w14:paraId="6669C9E6" w14:textId="5103885C" w:rsidR="00580CD8" w:rsidRDefault="00D60D41" w:rsidP="00B6114B">
      <w:pPr>
        <w:pStyle w:val="ListParagraph"/>
        <w:numPr>
          <w:ilvl w:val="1"/>
          <w:numId w:val="20"/>
        </w:numPr>
        <w:ind w:left="360"/>
      </w:pPr>
      <w:r>
        <w:t xml:space="preserve">When </w:t>
      </w:r>
      <w:r w:rsidR="005E567D">
        <w:t xml:space="preserve">the </w:t>
      </w:r>
      <w:r>
        <w:t>user enter</w:t>
      </w:r>
      <w:r w:rsidR="00657CAA">
        <w:t>s</w:t>
      </w:r>
      <w:r>
        <w:t xml:space="preserve"> </w:t>
      </w:r>
      <w:r w:rsidR="00780E14">
        <w:t xml:space="preserve">a </w:t>
      </w:r>
      <w:r>
        <w:t>movie name</w:t>
      </w:r>
      <w:r w:rsidR="005E567D">
        <w:t>,</w:t>
      </w:r>
      <w:r>
        <w:t xml:space="preserve"> the</w:t>
      </w:r>
      <w:r w:rsidR="00075EB8">
        <w:t>n</w:t>
      </w:r>
      <w:r>
        <w:t xml:space="preserve"> it should be</w:t>
      </w:r>
      <w:r w:rsidR="00780E14">
        <w:t xml:space="preserve"> the </w:t>
      </w:r>
      <w:r w:rsidR="00657CAA">
        <w:t>predefined l</w:t>
      </w:r>
      <w:r w:rsidR="00780E14">
        <w:t>ist</w:t>
      </w:r>
      <w:r w:rsidR="00075EB8">
        <w:t>.</w:t>
      </w:r>
    </w:p>
    <w:p w14:paraId="61A1F956" w14:textId="16F21AF0" w:rsidR="00075EB8" w:rsidRDefault="00D60D41" w:rsidP="00B6114B">
      <w:pPr>
        <w:pStyle w:val="ListParagraph"/>
        <w:numPr>
          <w:ilvl w:val="1"/>
          <w:numId w:val="20"/>
        </w:numPr>
        <w:ind w:left="360"/>
      </w:pPr>
      <w:r>
        <w:t xml:space="preserve"> </w:t>
      </w:r>
      <w:r w:rsidR="00F17117">
        <w:t xml:space="preserve">When </w:t>
      </w:r>
      <w:r w:rsidR="005E567D">
        <w:t xml:space="preserve">the </w:t>
      </w:r>
      <w:r w:rsidR="00F17117">
        <w:t>user enter</w:t>
      </w:r>
      <w:r w:rsidR="00075EB8">
        <w:t xml:space="preserve">s </w:t>
      </w:r>
      <w:r w:rsidR="0047494A">
        <w:t xml:space="preserve">a </w:t>
      </w:r>
      <w:r w:rsidR="00F17117">
        <w:t>theater name</w:t>
      </w:r>
      <w:r w:rsidR="0047494A">
        <w:t>,</w:t>
      </w:r>
      <w:r w:rsidR="00F17117">
        <w:t xml:space="preserve"> then it </w:t>
      </w:r>
      <w:r w:rsidR="00780E14">
        <w:t>should be in the predefined list</w:t>
      </w:r>
      <w:r w:rsidR="00075EB8">
        <w:t>.</w:t>
      </w:r>
    </w:p>
    <w:p w14:paraId="6CD43815" w14:textId="1618870B" w:rsidR="009636E0" w:rsidRDefault="009636E0" w:rsidP="00B6114B">
      <w:pPr>
        <w:pStyle w:val="ListParagraph"/>
        <w:numPr>
          <w:ilvl w:val="1"/>
          <w:numId w:val="20"/>
        </w:numPr>
        <w:ind w:left="360"/>
      </w:pPr>
      <w:r>
        <w:t>User</w:t>
      </w:r>
      <w:r w:rsidR="00780E14">
        <w:t>s</w:t>
      </w:r>
      <w:r>
        <w:t xml:space="preserve"> </w:t>
      </w:r>
      <w:r w:rsidR="00454A7B">
        <w:t>can</w:t>
      </w:r>
      <w:r>
        <w:t xml:space="preserve"> book up to </w:t>
      </w:r>
      <w:r w:rsidR="00780E14">
        <w:t xml:space="preserve">a </w:t>
      </w:r>
      <w:r>
        <w:t>1-month ticket</w:t>
      </w:r>
      <w:r w:rsidR="00075EB8">
        <w:t xml:space="preserve"> in advance</w:t>
      </w:r>
      <w:r>
        <w:t xml:space="preserve"> from today’s date</w:t>
      </w:r>
      <w:r w:rsidR="00075EB8">
        <w:t>.</w:t>
      </w:r>
    </w:p>
    <w:p w14:paraId="41FD0ACB" w14:textId="5C6BAFF0" w:rsidR="00454A7B" w:rsidRDefault="00DB3BAB" w:rsidP="00B6114B">
      <w:pPr>
        <w:pStyle w:val="ListParagraph"/>
        <w:numPr>
          <w:ilvl w:val="1"/>
          <w:numId w:val="20"/>
        </w:numPr>
        <w:ind w:left="360"/>
      </w:pPr>
      <w:r>
        <w:t>The n</w:t>
      </w:r>
      <w:r w:rsidR="00075EB8">
        <w:t>umber of ticket bookings</w:t>
      </w:r>
      <w:r w:rsidR="009636E0">
        <w:t xml:space="preserve"> </w:t>
      </w:r>
      <w:r>
        <w:t>is</w:t>
      </w:r>
      <w:r w:rsidR="009636E0">
        <w:t xml:space="preserve"> restricted from 1 to maximum booking up to 10</w:t>
      </w:r>
      <w:r w:rsidR="00075EB8">
        <w:t>.</w:t>
      </w:r>
    </w:p>
    <w:p w14:paraId="6317E12A" w14:textId="7BB66EBD" w:rsidR="00454A7B" w:rsidRDefault="00454A7B" w:rsidP="00B6114B">
      <w:pPr>
        <w:pStyle w:val="ListParagraph"/>
        <w:ind w:left="0"/>
        <w:rPr>
          <w:b/>
          <w:bCs/>
          <w:u w:val="single"/>
        </w:rPr>
      </w:pPr>
      <w:r w:rsidRPr="00454A7B">
        <w:rPr>
          <w:b/>
          <w:bCs/>
          <w:u w:val="single"/>
        </w:rPr>
        <w:t>SMS</w:t>
      </w:r>
      <w:r>
        <w:rPr>
          <w:b/>
          <w:bCs/>
          <w:u w:val="single"/>
        </w:rPr>
        <w:t>:</w:t>
      </w:r>
    </w:p>
    <w:p w14:paraId="0D873540" w14:textId="2F7B52AA" w:rsidR="00FF0317" w:rsidRPr="00FF0317" w:rsidRDefault="00454A7B" w:rsidP="00B6114B">
      <w:pPr>
        <w:pStyle w:val="ListParagraph"/>
        <w:numPr>
          <w:ilvl w:val="1"/>
          <w:numId w:val="20"/>
        </w:numPr>
        <w:ind w:left="360"/>
        <w:rPr>
          <w:b/>
          <w:bCs/>
          <w:u w:val="single"/>
        </w:rPr>
      </w:pPr>
      <w:r>
        <w:t xml:space="preserve">When </w:t>
      </w:r>
      <w:r w:rsidR="00DB3BAB">
        <w:t xml:space="preserve">the </w:t>
      </w:r>
      <w:r>
        <w:t>user confirm</w:t>
      </w:r>
      <w:r w:rsidR="00DB3BAB">
        <w:t>s</w:t>
      </w:r>
      <w:r>
        <w:t xml:space="preserve"> the confirmation prompt</w:t>
      </w:r>
      <w:r w:rsidR="00DB3BAB">
        <w:t>,</w:t>
      </w:r>
      <w:r>
        <w:t xml:space="preserve"> then lambda constructs a </w:t>
      </w:r>
      <w:r w:rsidR="00B12193">
        <w:t xml:space="preserve">ticket confirmation </w:t>
      </w:r>
      <w:r>
        <w:t xml:space="preserve">message and sends it to </w:t>
      </w:r>
      <w:r w:rsidR="00DB3BAB">
        <w:t xml:space="preserve">the </w:t>
      </w:r>
      <w:r w:rsidR="00A25DA7">
        <w:t>user’s</w:t>
      </w:r>
      <w:r>
        <w:t xml:space="preserve"> mobile number using Amazon SNS services.</w:t>
      </w:r>
    </w:p>
    <w:p w14:paraId="70867B9B" w14:textId="16B01415" w:rsidR="00454A7B" w:rsidRPr="0026504D" w:rsidRDefault="00454A7B" w:rsidP="00454A7B">
      <w:pPr>
        <w:pStyle w:val="Heading1"/>
      </w:pPr>
      <w:r>
        <w:t>Design Steps – Cloud formation for Chatbot web UI</w:t>
      </w:r>
    </w:p>
    <w:p w14:paraId="5B9F31D0" w14:textId="645411C5" w:rsidR="00624BE5" w:rsidRPr="00364B05" w:rsidRDefault="000A2B2F" w:rsidP="00B6114B">
      <w:pPr>
        <w:pStyle w:val="ListParagraph"/>
        <w:ind w:left="0"/>
        <w:rPr>
          <w:rFonts w:cstheme="minorHAnsi"/>
        </w:rPr>
      </w:pPr>
      <w:r w:rsidRPr="00364B05">
        <w:rPr>
          <w:rFonts w:cstheme="minorHAnsi"/>
        </w:rPr>
        <w:t xml:space="preserve">The UI of the chatbot is created </w:t>
      </w:r>
      <w:r w:rsidR="00B12193">
        <w:rPr>
          <w:rFonts w:cstheme="minorHAnsi"/>
        </w:rPr>
        <w:t xml:space="preserve">by </w:t>
      </w:r>
      <w:r w:rsidRPr="00364B05">
        <w:rPr>
          <w:rFonts w:cstheme="minorHAnsi"/>
        </w:rPr>
        <w:t xml:space="preserve">using </w:t>
      </w:r>
      <w:r w:rsidR="00DB3BAB">
        <w:rPr>
          <w:rFonts w:cstheme="minorHAnsi"/>
        </w:rPr>
        <w:t xml:space="preserve">the </w:t>
      </w:r>
      <w:hyperlink r:id="rId24" w:history="1">
        <w:proofErr w:type="spellStart"/>
        <w:r w:rsidRPr="00364B05">
          <w:rPr>
            <w:rStyle w:val="Hyperlink"/>
            <w:rFonts w:cstheme="minorHAnsi"/>
          </w:rPr>
          <w:t>aws</w:t>
        </w:r>
        <w:proofErr w:type="spellEnd"/>
        <w:r w:rsidRPr="00364B05">
          <w:rPr>
            <w:rStyle w:val="Hyperlink"/>
            <w:rFonts w:cstheme="minorHAnsi"/>
          </w:rPr>
          <w:t>-</w:t>
        </w:r>
        <w:proofErr w:type="spellStart"/>
        <w:r w:rsidRPr="00364B05">
          <w:rPr>
            <w:rStyle w:val="Hyperlink"/>
            <w:rFonts w:cstheme="minorHAnsi"/>
          </w:rPr>
          <w:t>lex</w:t>
        </w:r>
        <w:proofErr w:type="spellEnd"/>
        <w:r w:rsidRPr="00364B05">
          <w:rPr>
            <w:rStyle w:val="Hyperlink"/>
            <w:rFonts w:cstheme="minorHAnsi"/>
          </w:rPr>
          <w:t>-web-</w:t>
        </w:r>
        <w:proofErr w:type="spellStart"/>
        <w:r w:rsidRPr="00364B05">
          <w:rPr>
            <w:rStyle w:val="Hyperlink"/>
            <w:rFonts w:cstheme="minorHAnsi"/>
          </w:rPr>
          <w:t>ui</w:t>
        </w:r>
        <w:proofErr w:type="spellEnd"/>
      </w:hyperlink>
      <w:r w:rsidRPr="00364B05">
        <w:rPr>
          <w:rFonts w:cstheme="minorHAnsi"/>
        </w:rPr>
        <w:t xml:space="preserve"> project</w:t>
      </w:r>
      <w:r w:rsidR="00F36543" w:rsidRPr="00364B05">
        <w:rPr>
          <w:rFonts w:cstheme="minorHAnsi"/>
        </w:rPr>
        <w:t xml:space="preserve">. </w:t>
      </w:r>
      <w:r w:rsidR="0084647F">
        <w:rPr>
          <w:rFonts w:cstheme="minorHAnsi"/>
        </w:rPr>
        <w:t xml:space="preserve">The project provides a cloud formation </w:t>
      </w:r>
      <w:r w:rsidR="006F43A2">
        <w:rPr>
          <w:rFonts w:cstheme="minorHAnsi"/>
        </w:rPr>
        <w:t xml:space="preserve">stack that creates a static website on the S3 bucket for </w:t>
      </w:r>
      <w:r w:rsidR="00E62D7A">
        <w:rPr>
          <w:rFonts w:cstheme="minorHAnsi"/>
        </w:rPr>
        <w:t xml:space="preserve">the </w:t>
      </w:r>
      <w:bookmarkStart w:id="1" w:name="_GoBack"/>
      <w:bookmarkEnd w:id="1"/>
      <w:r w:rsidR="006F43A2">
        <w:rPr>
          <w:rFonts w:cstheme="minorHAnsi"/>
        </w:rPr>
        <w:t>chatbot web UI.</w:t>
      </w:r>
    </w:p>
    <w:p w14:paraId="76BFF4F4" w14:textId="3C78052B" w:rsidR="002164C7" w:rsidRPr="00364B05" w:rsidRDefault="002164C7" w:rsidP="00B6114B">
      <w:pPr>
        <w:pStyle w:val="ListParagraph"/>
        <w:ind w:left="0"/>
        <w:rPr>
          <w:rFonts w:cstheme="minorHAnsi"/>
        </w:rPr>
      </w:pPr>
      <w:r w:rsidRPr="00364B05">
        <w:rPr>
          <w:rFonts w:cstheme="minorHAnsi"/>
        </w:rPr>
        <w:t xml:space="preserve"> </w:t>
      </w:r>
    </w:p>
    <w:p w14:paraId="3F1F051D" w14:textId="54CA4BBE" w:rsidR="002164C7" w:rsidRPr="00364B05" w:rsidRDefault="00D1344E" w:rsidP="00B6114B">
      <w:pPr>
        <w:pStyle w:val="ListParagraph"/>
        <w:numPr>
          <w:ilvl w:val="1"/>
          <w:numId w:val="20"/>
        </w:numPr>
        <w:ind w:left="360"/>
        <w:rPr>
          <w:rFonts w:cstheme="minorHAnsi"/>
        </w:rPr>
      </w:pPr>
      <w:r w:rsidRPr="00364B05">
        <w:rPr>
          <w:rFonts w:cstheme="minorHAnsi"/>
        </w:rPr>
        <w:t>Launch cloud formation stack using the below link.</w:t>
      </w:r>
    </w:p>
    <w:p w14:paraId="2A4AD9F9" w14:textId="5F9C1079" w:rsidR="00CF5C48" w:rsidRPr="00364B05" w:rsidRDefault="002164C7" w:rsidP="002160CF">
      <w:pPr>
        <w:pStyle w:val="ListParagraph"/>
        <w:ind w:left="360"/>
        <w:rPr>
          <w:rFonts w:cstheme="minorHAnsi"/>
        </w:rPr>
      </w:pPr>
      <w:r w:rsidRPr="00364B05">
        <w:rPr>
          <w:rFonts w:cstheme="minorHAnsi"/>
          <w:noProof/>
          <w:color w:val="005B86"/>
          <w:sz w:val="21"/>
          <w:szCs w:val="21"/>
        </w:rPr>
        <w:drawing>
          <wp:inline distT="0" distB="0" distL="0" distR="0" wp14:anchorId="049863F8" wp14:editId="5122E993">
            <wp:extent cx="1022350" cy="190500"/>
            <wp:effectExtent l="0" t="0" r="6350" b="0"/>
            <wp:docPr id="31" name="Picture 31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0CDC" w14:textId="7EE92B69" w:rsidR="00D1344E" w:rsidRPr="00364B05" w:rsidRDefault="00DC599E" w:rsidP="00B6114B">
      <w:pPr>
        <w:pStyle w:val="ListParagraph"/>
        <w:numPr>
          <w:ilvl w:val="1"/>
          <w:numId w:val="20"/>
        </w:numPr>
        <w:ind w:left="360"/>
        <w:rPr>
          <w:rFonts w:cstheme="minorHAnsi"/>
        </w:rPr>
      </w:pPr>
      <w:r w:rsidRPr="00364B05">
        <w:rPr>
          <w:rFonts w:cstheme="minorHAnsi"/>
        </w:rPr>
        <w:t xml:space="preserve">In </w:t>
      </w:r>
      <w:r w:rsidRPr="00364B05">
        <w:rPr>
          <w:rFonts w:cstheme="minorHAnsi"/>
          <w:b/>
          <w:bCs/>
        </w:rPr>
        <w:t>Lex Bot Configuration Parameter</w:t>
      </w:r>
      <w:r w:rsidRPr="00364B05">
        <w:rPr>
          <w:rFonts w:cstheme="minorHAnsi"/>
        </w:rPr>
        <w:t xml:space="preserve"> enter the bot name create in Amazon Lex</w:t>
      </w:r>
      <w:r w:rsidR="00840315" w:rsidRPr="00364B05">
        <w:rPr>
          <w:rFonts w:cstheme="minorHAnsi"/>
        </w:rPr>
        <w:t>.</w:t>
      </w:r>
    </w:p>
    <w:p w14:paraId="49429C3E" w14:textId="77777777" w:rsidR="00831123" w:rsidRPr="00364B05" w:rsidRDefault="00840315" w:rsidP="00B6114B">
      <w:pPr>
        <w:pStyle w:val="ListParagraph"/>
        <w:numPr>
          <w:ilvl w:val="1"/>
          <w:numId w:val="20"/>
        </w:numPr>
        <w:ind w:left="360"/>
        <w:rPr>
          <w:rFonts w:cstheme="minorHAnsi"/>
        </w:rPr>
      </w:pPr>
      <w:r w:rsidRPr="00364B05">
        <w:rPr>
          <w:rFonts w:cstheme="minorHAnsi"/>
        </w:rPr>
        <w:t xml:space="preserve">In </w:t>
      </w:r>
      <w:r w:rsidRPr="00364B05">
        <w:rPr>
          <w:rFonts w:cstheme="minorHAnsi"/>
          <w:b/>
          <w:bCs/>
        </w:rPr>
        <w:t xml:space="preserve">Web Application Parameters </w:t>
      </w:r>
      <w:r w:rsidRPr="00364B05">
        <w:rPr>
          <w:rFonts w:cstheme="minorHAnsi"/>
        </w:rPr>
        <w:t>provide the details</w:t>
      </w:r>
      <w:r w:rsidR="00397819" w:rsidRPr="00364B05">
        <w:rPr>
          <w:rFonts w:cstheme="minorHAnsi"/>
        </w:rPr>
        <w:t xml:space="preserve">- </w:t>
      </w:r>
    </w:p>
    <w:p w14:paraId="52336037" w14:textId="1819371C" w:rsidR="00840315" w:rsidRPr="00364B05" w:rsidRDefault="00831123" w:rsidP="00B6114B">
      <w:pPr>
        <w:pStyle w:val="ListParagraph"/>
        <w:numPr>
          <w:ilvl w:val="0"/>
          <w:numId w:val="23"/>
        </w:numPr>
        <w:ind w:left="1440"/>
        <w:rPr>
          <w:rFonts w:cstheme="minorHAnsi"/>
        </w:rPr>
      </w:pPr>
      <w:proofErr w:type="spellStart"/>
      <w:r w:rsidRPr="00364B05">
        <w:rPr>
          <w:rFonts w:cstheme="minorHAnsi"/>
          <w:color w:val="16191F"/>
          <w:sz w:val="21"/>
          <w:szCs w:val="21"/>
          <w:shd w:val="clear" w:color="auto" w:fill="FFFFFF"/>
        </w:rPr>
        <w:t>WebAppParentOrigin</w:t>
      </w:r>
      <w:proofErr w:type="spellEnd"/>
      <w:r w:rsidRPr="00364B05">
        <w:rPr>
          <w:rFonts w:cstheme="minorHAnsi"/>
          <w:color w:val="16191F"/>
          <w:sz w:val="21"/>
          <w:szCs w:val="21"/>
          <w:shd w:val="clear" w:color="auto" w:fill="FFFFFF"/>
        </w:rPr>
        <w:t xml:space="preserve">: </w:t>
      </w:r>
      <w:r w:rsidR="00D277DA" w:rsidRPr="00364B05">
        <w:rPr>
          <w:rFonts w:cstheme="minorHAnsi"/>
          <w:color w:val="16191F"/>
          <w:sz w:val="21"/>
          <w:szCs w:val="21"/>
          <w:shd w:val="clear" w:color="auto" w:fill="FFFFFF"/>
        </w:rPr>
        <w:t>The website URL in case if hosting chatbot on your website</w:t>
      </w:r>
    </w:p>
    <w:p w14:paraId="1A63DCD4" w14:textId="5ADF8C72" w:rsidR="00D277DA" w:rsidRPr="00364B05" w:rsidRDefault="00F11214" w:rsidP="00B6114B">
      <w:pPr>
        <w:pStyle w:val="ListParagraph"/>
        <w:numPr>
          <w:ilvl w:val="0"/>
          <w:numId w:val="23"/>
        </w:numPr>
        <w:ind w:left="1440"/>
        <w:rPr>
          <w:rFonts w:cstheme="minorHAnsi"/>
        </w:rPr>
      </w:pPr>
      <w:proofErr w:type="spellStart"/>
      <w:r w:rsidRPr="00364B05">
        <w:rPr>
          <w:rFonts w:cstheme="minorHAnsi"/>
          <w:color w:val="16191F"/>
          <w:sz w:val="21"/>
          <w:szCs w:val="21"/>
          <w:shd w:val="clear" w:color="auto" w:fill="FFFFFF"/>
        </w:rPr>
        <w:t>WebAppConfBotInitialText</w:t>
      </w:r>
      <w:proofErr w:type="spellEnd"/>
      <w:r w:rsidRPr="00364B05">
        <w:rPr>
          <w:rFonts w:cstheme="minorHAnsi"/>
          <w:color w:val="16191F"/>
          <w:sz w:val="21"/>
          <w:szCs w:val="21"/>
          <w:shd w:val="clear" w:color="auto" w:fill="FFFFFF"/>
        </w:rPr>
        <w:t>: First message displayed on chatbot UI</w:t>
      </w:r>
    </w:p>
    <w:p w14:paraId="4D1BE52E" w14:textId="18918FDC" w:rsidR="00F11214" w:rsidRPr="00364B05" w:rsidRDefault="001A0B18" w:rsidP="00B6114B">
      <w:pPr>
        <w:pStyle w:val="ListParagraph"/>
        <w:numPr>
          <w:ilvl w:val="0"/>
          <w:numId w:val="23"/>
        </w:numPr>
        <w:ind w:left="1440"/>
        <w:rPr>
          <w:rFonts w:cstheme="minorHAnsi"/>
        </w:rPr>
      </w:pPr>
      <w:proofErr w:type="spellStart"/>
      <w:r w:rsidRPr="00364B05">
        <w:rPr>
          <w:rFonts w:cstheme="minorHAnsi"/>
          <w:color w:val="16191F"/>
          <w:sz w:val="21"/>
          <w:szCs w:val="21"/>
          <w:shd w:val="clear" w:color="auto" w:fill="FFFFFF"/>
        </w:rPr>
        <w:t>WebAppConfBotInitialSpeech</w:t>
      </w:r>
      <w:proofErr w:type="spellEnd"/>
      <w:r w:rsidRPr="00364B05">
        <w:rPr>
          <w:rFonts w:cstheme="minorHAnsi"/>
          <w:color w:val="16191F"/>
          <w:sz w:val="21"/>
          <w:szCs w:val="21"/>
          <w:shd w:val="clear" w:color="auto" w:fill="FFFFFF"/>
        </w:rPr>
        <w:t xml:space="preserve">: Speech to start </w:t>
      </w:r>
      <w:r w:rsidR="00DB3BAB">
        <w:rPr>
          <w:rFonts w:cstheme="minorHAnsi"/>
          <w:color w:val="16191F"/>
          <w:sz w:val="21"/>
          <w:szCs w:val="21"/>
          <w:shd w:val="clear" w:color="auto" w:fill="FFFFFF"/>
        </w:rPr>
        <w:t xml:space="preserve">the </w:t>
      </w:r>
      <w:r w:rsidRPr="00364B05">
        <w:rPr>
          <w:rFonts w:cstheme="minorHAnsi"/>
          <w:color w:val="16191F"/>
          <w:sz w:val="21"/>
          <w:szCs w:val="21"/>
          <w:shd w:val="clear" w:color="auto" w:fill="FFFFFF"/>
        </w:rPr>
        <w:t>booking process</w:t>
      </w:r>
    </w:p>
    <w:p w14:paraId="3E693378" w14:textId="707FED6C" w:rsidR="001A0B18" w:rsidRPr="00364B05" w:rsidRDefault="001A0B18" w:rsidP="00B6114B">
      <w:pPr>
        <w:pStyle w:val="ListParagraph"/>
        <w:numPr>
          <w:ilvl w:val="0"/>
          <w:numId w:val="23"/>
        </w:numPr>
        <w:ind w:left="1440"/>
        <w:rPr>
          <w:rFonts w:cstheme="minorHAnsi"/>
        </w:rPr>
      </w:pPr>
      <w:proofErr w:type="spellStart"/>
      <w:r w:rsidRPr="00364B05">
        <w:rPr>
          <w:rFonts w:cstheme="minorHAnsi"/>
          <w:color w:val="16191F"/>
          <w:sz w:val="21"/>
          <w:szCs w:val="21"/>
          <w:shd w:val="clear" w:color="auto" w:fill="FFFFFF"/>
        </w:rPr>
        <w:t>WebAppConfToolbarTitle</w:t>
      </w:r>
      <w:proofErr w:type="spellEnd"/>
      <w:r w:rsidRPr="00364B05">
        <w:rPr>
          <w:rFonts w:cstheme="minorHAnsi"/>
          <w:color w:val="16191F"/>
          <w:sz w:val="21"/>
          <w:szCs w:val="21"/>
          <w:shd w:val="clear" w:color="auto" w:fill="FFFFFF"/>
        </w:rPr>
        <w:t>: Title for chatbot</w:t>
      </w:r>
    </w:p>
    <w:p w14:paraId="77F75D1E" w14:textId="2348B69A" w:rsidR="00364B05" w:rsidRPr="00364B05" w:rsidRDefault="00D1644B" w:rsidP="00B6114B">
      <w:pPr>
        <w:pStyle w:val="ListParagraph"/>
        <w:numPr>
          <w:ilvl w:val="1"/>
          <w:numId w:val="20"/>
        </w:numPr>
        <w:ind w:left="360"/>
      </w:pPr>
      <w:r w:rsidRPr="00364B05">
        <w:rPr>
          <w:rFonts w:cstheme="minorHAnsi"/>
          <w:color w:val="333333"/>
          <w:sz w:val="21"/>
          <w:szCs w:val="21"/>
        </w:rPr>
        <w:t xml:space="preserve">After AWS CloudFormation launches the stack (the status is CREATE_COMPLETE), then check Outputs tab for </w:t>
      </w:r>
      <w:r w:rsidR="00DB3BAB">
        <w:rPr>
          <w:rFonts w:cstheme="minorHAnsi"/>
          <w:color w:val="333333"/>
          <w:sz w:val="21"/>
          <w:szCs w:val="21"/>
        </w:rPr>
        <w:t xml:space="preserve">the </w:t>
      </w:r>
      <w:r w:rsidRPr="00364B05">
        <w:rPr>
          <w:rFonts w:cstheme="minorHAnsi"/>
          <w:color w:val="333333"/>
          <w:sz w:val="21"/>
          <w:szCs w:val="21"/>
        </w:rPr>
        <w:t>value of:</w:t>
      </w:r>
      <w:r w:rsidR="00814BAF" w:rsidRPr="00364B05">
        <w:rPr>
          <w:rFonts w:cstheme="minorHAnsi"/>
          <w:color w:val="333333"/>
          <w:sz w:val="21"/>
          <w:szCs w:val="21"/>
        </w:rPr>
        <w:t xml:space="preserve"> </w:t>
      </w:r>
    </w:p>
    <w:p w14:paraId="4DEAB633" w14:textId="6B103BFC" w:rsidR="00A25DA7" w:rsidRDefault="00814BAF" w:rsidP="00B6114B">
      <w:pPr>
        <w:pStyle w:val="ListParagraph"/>
        <w:ind w:left="360"/>
        <w:rPr>
          <w:rFonts w:cstheme="minorHAnsi"/>
          <w:color w:val="333333"/>
          <w:sz w:val="21"/>
          <w:szCs w:val="21"/>
        </w:rPr>
      </w:pPr>
      <w:proofErr w:type="spellStart"/>
      <w:r w:rsidRPr="00364B05">
        <w:rPr>
          <w:rFonts w:cstheme="minorHAnsi"/>
          <w:color w:val="333333"/>
          <w:sz w:val="21"/>
          <w:szCs w:val="21"/>
        </w:rPr>
        <w:t>ParentPageUrl</w:t>
      </w:r>
      <w:proofErr w:type="spellEnd"/>
      <w:r w:rsidR="00364B05">
        <w:rPr>
          <w:rFonts w:cstheme="minorHAnsi"/>
          <w:color w:val="333333"/>
          <w:sz w:val="21"/>
          <w:szCs w:val="21"/>
        </w:rPr>
        <w:t xml:space="preserve">: </w:t>
      </w:r>
      <w:r w:rsidR="00A25DA7">
        <w:rPr>
          <w:rFonts w:cstheme="minorHAnsi"/>
          <w:color w:val="333333"/>
          <w:sz w:val="21"/>
          <w:szCs w:val="21"/>
        </w:rPr>
        <w:t xml:space="preserve">Webpage with </w:t>
      </w:r>
      <w:r w:rsidR="00DB3BAB">
        <w:rPr>
          <w:rFonts w:cstheme="minorHAnsi"/>
          <w:color w:val="333333"/>
          <w:sz w:val="21"/>
          <w:szCs w:val="21"/>
        </w:rPr>
        <w:t xml:space="preserve">a </w:t>
      </w:r>
      <w:r w:rsidR="00A25DA7">
        <w:rPr>
          <w:rFonts w:cstheme="minorHAnsi"/>
          <w:color w:val="333333"/>
          <w:sz w:val="21"/>
          <w:szCs w:val="21"/>
        </w:rPr>
        <w:t xml:space="preserve">chatbot on </w:t>
      </w:r>
      <w:r w:rsidR="00DB3BAB">
        <w:rPr>
          <w:rFonts w:cstheme="minorHAnsi"/>
          <w:color w:val="333333"/>
          <w:sz w:val="21"/>
          <w:szCs w:val="21"/>
        </w:rPr>
        <w:t xml:space="preserve">the </w:t>
      </w:r>
      <w:r w:rsidR="00A25DA7">
        <w:rPr>
          <w:rFonts w:cstheme="minorHAnsi"/>
          <w:color w:val="333333"/>
          <w:sz w:val="21"/>
          <w:szCs w:val="21"/>
        </w:rPr>
        <w:t>right bottom</w:t>
      </w:r>
    </w:p>
    <w:p w14:paraId="111721BB" w14:textId="77777777" w:rsidR="00D64A7E" w:rsidRDefault="00814BAF" w:rsidP="00B6114B">
      <w:pPr>
        <w:pStyle w:val="ListParagraph"/>
        <w:ind w:left="360"/>
        <w:rPr>
          <w:rFonts w:cstheme="minorHAnsi"/>
          <w:color w:val="333333"/>
          <w:sz w:val="21"/>
          <w:szCs w:val="21"/>
        </w:rPr>
      </w:pPr>
      <w:proofErr w:type="spellStart"/>
      <w:r w:rsidRPr="00364B05">
        <w:rPr>
          <w:rFonts w:cstheme="minorHAnsi"/>
          <w:color w:val="333333"/>
          <w:sz w:val="21"/>
          <w:szCs w:val="21"/>
        </w:rPr>
        <w:t>WebAppUrl</w:t>
      </w:r>
      <w:proofErr w:type="spellEnd"/>
      <w:r w:rsidR="00A25DA7">
        <w:rPr>
          <w:rFonts w:cstheme="minorHAnsi"/>
          <w:color w:val="333333"/>
          <w:sz w:val="21"/>
          <w:szCs w:val="21"/>
        </w:rPr>
        <w:t>: Full</w:t>
      </w:r>
      <w:r w:rsidR="00DB3BAB">
        <w:rPr>
          <w:rFonts w:cstheme="minorHAnsi"/>
          <w:color w:val="333333"/>
          <w:sz w:val="21"/>
          <w:szCs w:val="21"/>
        </w:rPr>
        <w:t>-</w:t>
      </w:r>
      <w:r w:rsidR="00A25DA7">
        <w:rPr>
          <w:rFonts w:cstheme="minorHAnsi"/>
          <w:color w:val="333333"/>
          <w:sz w:val="21"/>
          <w:szCs w:val="21"/>
        </w:rPr>
        <w:t>Screen chatbot UI</w:t>
      </w:r>
      <w:r w:rsidRPr="00364B05">
        <w:rPr>
          <w:rFonts w:cstheme="minorHAnsi"/>
          <w:color w:val="333333"/>
          <w:sz w:val="21"/>
          <w:szCs w:val="21"/>
        </w:rPr>
        <w:t xml:space="preserve"> </w:t>
      </w:r>
    </w:p>
    <w:p w14:paraId="638018CA" w14:textId="58CED03A" w:rsidR="002C3525" w:rsidRDefault="00814BAF" w:rsidP="00B6114B">
      <w:pPr>
        <w:pStyle w:val="ListParagraph"/>
        <w:ind w:left="360"/>
        <w:rPr>
          <w:rFonts w:cstheme="minorHAnsi"/>
          <w:color w:val="333333"/>
          <w:sz w:val="21"/>
          <w:szCs w:val="21"/>
        </w:rPr>
      </w:pPr>
      <w:proofErr w:type="spellStart"/>
      <w:r w:rsidRPr="00364B05">
        <w:rPr>
          <w:rFonts w:cstheme="minorHAnsi"/>
          <w:color w:val="333333"/>
          <w:sz w:val="21"/>
          <w:szCs w:val="21"/>
        </w:rPr>
        <w:t>SnippetURL</w:t>
      </w:r>
      <w:proofErr w:type="spellEnd"/>
      <w:r w:rsidR="00A25DA7">
        <w:rPr>
          <w:rFonts w:cstheme="minorHAnsi"/>
          <w:color w:val="333333"/>
          <w:sz w:val="21"/>
          <w:szCs w:val="21"/>
        </w:rPr>
        <w:t>: has JS code to integrate chatbot UI in any web application</w:t>
      </w:r>
      <w:r w:rsidR="002C3525">
        <w:rPr>
          <w:noProof/>
        </w:rPr>
        <w:drawing>
          <wp:inline distT="0" distB="0" distL="0" distR="0" wp14:anchorId="0E678ED0" wp14:editId="665648DB">
            <wp:extent cx="3468745" cy="212090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6341" cy="214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C466" w14:textId="77777777" w:rsidR="0049373E" w:rsidRPr="0026504D" w:rsidRDefault="0049373E" w:rsidP="0049373E">
      <w:pPr>
        <w:pStyle w:val="Heading1"/>
      </w:pPr>
      <w:r>
        <w:lastRenderedPageBreak/>
        <w:t>Demo- Chatbot Web UI</w:t>
      </w:r>
    </w:p>
    <w:p w14:paraId="1672A26E" w14:textId="77777777" w:rsidR="005D74E4" w:rsidRDefault="003F2DBB" w:rsidP="00F633D0">
      <w:pPr>
        <w:pStyle w:val="ListParagraph"/>
      </w:pPr>
      <w:r>
        <w:rPr>
          <w:noProof/>
        </w:rPr>
        <w:drawing>
          <wp:inline distT="0" distB="0" distL="0" distR="0" wp14:anchorId="07D18D2C" wp14:editId="4E2F63B7">
            <wp:extent cx="5251450" cy="3587929"/>
            <wp:effectExtent l="0" t="0" r="635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358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D1E8" w14:textId="77777777" w:rsidR="005D74E4" w:rsidRDefault="005D74E4" w:rsidP="003F2DBB">
      <w:pPr>
        <w:pStyle w:val="ListParagraph"/>
        <w:ind w:left="0"/>
      </w:pPr>
    </w:p>
    <w:p w14:paraId="3B9D25B5" w14:textId="69FE6205" w:rsidR="005D74E4" w:rsidRDefault="005D74E4" w:rsidP="00F633D0">
      <w:pPr>
        <w:pStyle w:val="ListParagraph"/>
      </w:pPr>
      <w:r>
        <w:rPr>
          <w:noProof/>
        </w:rPr>
        <w:drawing>
          <wp:inline distT="0" distB="0" distL="0" distR="0" wp14:anchorId="6CFD9588" wp14:editId="334AFA70">
            <wp:extent cx="5279031" cy="37528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1473" cy="37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3899" w14:textId="5921175D" w:rsidR="00F633D0" w:rsidRDefault="00F633D0" w:rsidP="00F633D0">
      <w:pPr>
        <w:pStyle w:val="ListParagraph"/>
      </w:pPr>
      <w:r>
        <w:rPr>
          <w:noProof/>
        </w:rPr>
        <w:lastRenderedPageBreak/>
        <w:drawing>
          <wp:inline distT="0" distB="0" distL="0" distR="0" wp14:anchorId="1CE0BC54" wp14:editId="08845E44">
            <wp:extent cx="5403850" cy="3796551"/>
            <wp:effectExtent l="0" t="0" r="635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8293" cy="380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419F" w14:textId="03FE2921" w:rsidR="00F633D0" w:rsidRDefault="00F633D0" w:rsidP="00F633D0">
      <w:pPr>
        <w:pStyle w:val="ListParagraph"/>
      </w:pPr>
    </w:p>
    <w:p w14:paraId="487C81EC" w14:textId="52B957FD" w:rsidR="00F633D0" w:rsidRDefault="00741C02" w:rsidP="00741C02">
      <w:pPr>
        <w:pStyle w:val="ListParagraph"/>
        <w:ind w:left="2880"/>
      </w:pPr>
      <w:r>
        <w:rPr>
          <w:noProof/>
        </w:rPr>
        <w:drawing>
          <wp:inline distT="0" distB="0" distL="0" distR="0" wp14:anchorId="4EBB1E71" wp14:editId="1111446C">
            <wp:extent cx="1903048" cy="4121150"/>
            <wp:effectExtent l="0" t="0" r="254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005" cy="413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16F3C" w14:textId="67DF5104" w:rsidR="0070701D" w:rsidRPr="0070701D" w:rsidRDefault="0070701D" w:rsidP="00741C02">
      <w:pPr>
        <w:pStyle w:val="ListParagraph"/>
        <w:ind w:left="2880"/>
        <w:rPr>
          <w:b/>
          <w:bCs/>
          <w:sz w:val="72"/>
          <w:szCs w:val="72"/>
          <w:u w:val="single"/>
        </w:rPr>
      </w:pPr>
      <w:r w:rsidRPr="0070701D">
        <w:rPr>
          <w:b/>
          <w:bCs/>
          <w:sz w:val="72"/>
          <w:szCs w:val="72"/>
          <w:u w:val="single"/>
        </w:rPr>
        <w:lastRenderedPageBreak/>
        <w:t>Thank you</w:t>
      </w:r>
    </w:p>
    <w:sectPr w:rsidR="0070701D" w:rsidRPr="0070701D" w:rsidSect="00DD5358">
      <w:pgSz w:w="12240" w:h="15840"/>
      <w:pgMar w:top="1440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F61911" w14:textId="77777777" w:rsidR="00A43ACD" w:rsidRDefault="00A43ACD">
      <w:pPr>
        <w:spacing w:line="240" w:lineRule="auto"/>
      </w:pPr>
      <w:r>
        <w:separator/>
      </w:r>
    </w:p>
  </w:endnote>
  <w:endnote w:type="continuationSeparator" w:id="0">
    <w:p w14:paraId="0EE7DE11" w14:textId="77777777" w:rsidR="00A43ACD" w:rsidRDefault="00A43A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9132DE" w14:textId="77777777" w:rsidR="00A43ACD" w:rsidRDefault="00A43ACD">
      <w:pPr>
        <w:spacing w:line="240" w:lineRule="auto"/>
      </w:pPr>
      <w:r>
        <w:separator/>
      </w:r>
    </w:p>
  </w:footnote>
  <w:footnote w:type="continuationSeparator" w:id="0">
    <w:p w14:paraId="5FBBFEF8" w14:textId="77777777" w:rsidR="00A43ACD" w:rsidRDefault="00A43AC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AAF03AA"/>
    <w:multiLevelType w:val="hybridMultilevel"/>
    <w:tmpl w:val="8536F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623551"/>
    <w:multiLevelType w:val="hybridMultilevel"/>
    <w:tmpl w:val="65C00F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B7503DC"/>
    <w:multiLevelType w:val="hybridMultilevel"/>
    <w:tmpl w:val="6DF83BCC"/>
    <w:lvl w:ilvl="0" w:tplc="3FE0E64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4547594"/>
    <w:multiLevelType w:val="hybridMultilevel"/>
    <w:tmpl w:val="485445C6"/>
    <w:lvl w:ilvl="0" w:tplc="3FE0E6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D0A267A"/>
    <w:multiLevelType w:val="hybridMultilevel"/>
    <w:tmpl w:val="2EA614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4350D78"/>
    <w:multiLevelType w:val="hybridMultilevel"/>
    <w:tmpl w:val="2B1C5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>
    <w:abstractNumId w:val="16"/>
  </w:num>
  <w:num w:numId="2">
    <w:abstractNumId w:val="16"/>
    <w:lvlOverride w:ilvl="0">
      <w:startOverride w:val="1"/>
    </w:lvlOverride>
  </w:num>
  <w:num w:numId="3">
    <w:abstractNumId w:val="16"/>
  </w:num>
  <w:num w:numId="4">
    <w:abstractNumId w:val="16"/>
    <w:lvlOverride w:ilvl="0">
      <w:startOverride w:val="1"/>
    </w:lvlOverride>
  </w:num>
  <w:num w:numId="5">
    <w:abstractNumId w:val="8"/>
  </w:num>
  <w:num w:numId="6">
    <w:abstractNumId w:val="16"/>
    <w:lvlOverride w:ilvl="0">
      <w:startOverride w:val="1"/>
    </w:lvlOverride>
  </w:num>
  <w:num w:numId="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5"/>
  </w:num>
  <w:num w:numId="20">
    <w:abstractNumId w:val="14"/>
  </w:num>
  <w:num w:numId="21">
    <w:abstractNumId w:val="11"/>
  </w:num>
  <w:num w:numId="22">
    <w:abstractNumId w:val="13"/>
  </w:num>
  <w:num w:numId="23">
    <w:abstractNumId w:val="12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proofState w:spelling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QzNTcyMDM1MTSxNDZQ0lEKTi0uzszPAykwqQUANmGhWiwAAAA="/>
  </w:docVars>
  <w:rsids>
    <w:rsidRoot w:val="00454872"/>
    <w:rsid w:val="00007202"/>
    <w:rsid w:val="000150E9"/>
    <w:rsid w:val="00026558"/>
    <w:rsid w:val="00030E3C"/>
    <w:rsid w:val="00072D27"/>
    <w:rsid w:val="00075EB8"/>
    <w:rsid w:val="00083C22"/>
    <w:rsid w:val="00086E87"/>
    <w:rsid w:val="000871A8"/>
    <w:rsid w:val="000A036B"/>
    <w:rsid w:val="000A07AE"/>
    <w:rsid w:val="000A0A55"/>
    <w:rsid w:val="000A2B2F"/>
    <w:rsid w:val="000D0E4A"/>
    <w:rsid w:val="000F11B9"/>
    <w:rsid w:val="000F4E8A"/>
    <w:rsid w:val="00102341"/>
    <w:rsid w:val="00105960"/>
    <w:rsid w:val="001073CE"/>
    <w:rsid w:val="00121553"/>
    <w:rsid w:val="00131CAB"/>
    <w:rsid w:val="0016741E"/>
    <w:rsid w:val="001A0B18"/>
    <w:rsid w:val="001A48EE"/>
    <w:rsid w:val="001B0D86"/>
    <w:rsid w:val="001D0BD1"/>
    <w:rsid w:val="002017AC"/>
    <w:rsid w:val="00201ABE"/>
    <w:rsid w:val="002160CF"/>
    <w:rsid w:val="002164C7"/>
    <w:rsid w:val="002359ED"/>
    <w:rsid w:val="0024674E"/>
    <w:rsid w:val="00252520"/>
    <w:rsid w:val="002559F2"/>
    <w:rsid w:val="002625F9"/>
    <w:rsid w:val="00262A8A"/>
    <w:rsid w:val="002631F7"/>
    <w:rsid w:val="0026484A"/>
    <w:rsid w:val="0026504D"/>
    <w:rsid w:val="002723A4"/>
    <w:rsid w:val="00276926"/>
    <w:rsid w:val="002A58CD"/>
    <w:rsid w:val="002A67C8"/>
    <w:rsid w:val="002B1688"/>
    <w:rsid w:val="002B40B7"/>
    <w:rsid w:val="002C3525"/>
    <w:rsid w:val="002C5D75"/>
    <w:rsid w:val="002E0E10"/>
    <w:rsid w:val="002F2BB8"/>
    <w:rsid w:val="00301789"/>
    <w:rsid w:val="00302252"/>
    <w:rsid w:val="0031419F"/>
    <w:rsid w:val="00325194"/>
    <w:rsid w:val="00364B05"/>
    <w:rsid w:val="003728E3"/>
    <w:rsid w:val="00386E04"/>
    <w:rsid w:val="003962D3"/>
    <w:rsid w:val="00397819"/>
    <w:rsid w:val="003C5A67"/>
    <w:rsid w:val="003C7D9D"/>
    <w:rsid w:val="003E2062"/>
    <w:rsid w:val="003E3A63"/>
    <w:rsid w:val="003F2DBB"/>
    <w:rsid w:val="00454872"/>
    <w:rsid w:val="00454A7B"/>
    <w:rsid w:val="00457BEB"/>
    <w:rsid w:val="00461B2E"/>
    <w:rsid w:val="0047494A"/>
    <w:rsid w:val="00482CFC"/>
    <w:rsid w:val="00487996"/>
    <w:rsid w:val="00491910"/>
    <w:rsid w:val="0049373E"/>
    <w:rsid w:val="004A3D03"/>
    <w:rsid w:val="004B6D7F"/>
    <w:rsid w:val="004D1933"/>
    <w:rsid w:val="004D785F"/>
    <w:rsid w:val="004E744B"/>
    <w:rsid w:val="004F7760"/>
    <w:rsid w:val="00520AC9"/>
    <w:rsid w:val="00563284"/>
    <w:rsid w:val="00580CD8"/>
    <w:rsid w:val="00594254"/>
    <w:rsid w:val="005B6EB8"/>
    <w:rsid w:val="005D74E4"/>
    <w:rsid w:val="005E567D"/>
    <w:rsid w:val="00602C0D"/>
    <w:rsid w:val="00605764"/>
    <w:rsid w:val="00614CAB"/>
    <w:rsid w:val="006242B7"/>
    <w:rsid w:val="00624BE5"/>
    <w:rsid w:val="00633BC0"/>
    <w:rsid w:val="00657CAA"/>
    <w:rsid w:val="00661DE5"/>
    <w:rsid w:val="00665D01"/>
    <w:rsid w:val="006706DE"/>
    <w:rsid w:val="0067656E"/>
    <w:rsid w:val="006866BF"/>
    <w:rsid w:val="0069487E"/>
    <w:rsid w:val="006A0971"/>
    <w:rsid w:val="006A648B"/>
    <w:rsid w:val="006B09B8"/>
    <w:rsid w:val="006B0B82"/>
    <w:rsid w:val="006B7EF2"/>
    <w:rsid w:val="006C3B5F"/>
    <w:rsid w:val="006D3A72"/>
    <w:rsid w:val="006F43A2"/>
    <w:rsid w:val="006F53EE"/>
    <w:rsid w:val="0070701D"/>
    <w:rsid w:val="00707AE0"/>
    <w:rsid w:val="00711737"/>
    <w:rsid w:val="00717507"/>
    <w:rsid w:val="007263B8"/>
    <w:rsid w:val="00726460"/>
    <w:rsid w:val="00726D9C"/>
    <w:rsid w:val="00726F2C"/>
    <w:rsid w:val="00736D30"/>
    <w:rsid w:val="00741C02"/>
    <w:rsid w:val="00742FF3"/>
    <w:rsid w:val="00780E14"/>
    <w:rsid w:val="00794B27"/>
    <w:rsid w:val="007A73CB"/>
    <w:rsid w:val="007A7846"/>
    <w:rsid w:val="007B2795"/>
    <w:rsid w:val="007F66F5"/>
    <w:rsid w:val="00812400"/>
    <w:rsid w:val="00814BAF"/>
    <w:rsid w:val="0082203C"/>
    <w:rsid w:val="00831123"/>
    <w:rsid w:val="008360A8"/>
    <w:rsid w:val="00840315"/>
    <w:rsid w:val="008416E0"/>
    <w:rsid w:val="0084647F"/>
    <w:rsid w:val="00853E64"/>
    <w:rsid w:val="00895251"/>
    <w:rsid w:val="00897213"/>
    <w:rsid w:val="00897BFF"/>
    <w:rsid w:val="008C557B"/>
    <w:rsid w:val="008C61B9"/>
    <w:rsid w:val="00900847"/>
    <w:rsid w:val="00912477"/>
    <w:rsid w:val="009139AF"/>
    <w:rsid w:val="0092380A"/>
    <w:rsid w:val="00927709"/>
    <w:rsid w:val="00943B06"/>
    <w:rsid w:val="00945864"/>
    <w:rsid w:val="009636E0"/>
    <w:rsid w:val="009806F4"/>
    <w:rsid w:val="009825D8"/>
    <w:rsid w:val="009853E9"/>
    <w:rsid w:val="00996E16"/>
    <w:rsid w:val="009B4314"/>
    <w:rsid w:val="009B69C5"/>
    <w:rsid w:val="009C4D4A"/>
    <w:rsid w:val="009D3947"/>
    <w:rsid w:val="009F72A7"/>
    <w:rsid w:val="00A119D9"/>
    <w:rsid w:val="00A1309F"/>
    <w:rsid w:val="00A21BED"/>
    <w:rsid w:val="00A2287E"/>
    <w:rsid w:val="00A25DA7"/>
    <w:rsid w:val="00A27D99"/>
    <w:rsid w:val="00A43ACD"/>
    <w:rsid w:val="00A60D92"/>
    <w:rsid w:val="00A65DC0"/>
    <w:rsid w:val="00A815C7"/>
    <w:rsid w:val="00A86EAC"/>
    <w:rsid w:val="00A923E7"/>
    <w:rsid w:val="00AA661C"/>
    <w:rsid w:val="00AC2F58"/>
    <w:rsid w:val="00B12193"/>
    <w:rsid w:val="00B126E1"/>
    <w:rsid w:val="00B369B4"/>
    <w:rsid w:val="00B53817"/>
    <w:rsid w:val="00B6114B"/>
    <w:rsid w:val="00B61F85"/>
    <w:rsid w:val="00B670C8"/>
    <w:rsid w:val="00B86DA4"/>
    <w:rsid w:val="00B90A65"/>
    <w:rsid w:val="00BA3CC7"/>
    <w:rsid w:val="00BF457D"/>
    <w:rsid w:val="00BF4775"/>
    <w:rsid w:val="00C56312"/>
    <w:rsid w:val="00C56ED9"/>
    <w:rsid w:val="00C90B62"/>
    <w:rsid w:val="00CA0C45"/>
    <w:rsid w:val="00CB185C"/>
    <w:rsid w:val="00CC3AB0"/>
    <w:rsid w:val="00CC6EAF"/>
    <w:rsid w:val="00CD4A9C"/>
    <w:rsid w:val="00CF12AE"/>
    <w:rsid w:val="00CF5C48"/>
    <w:rsid w:val="00D11190"/>
    <w:rsid w:val="00D1344E"/>
    <w:rsid w:val="00D1644B"/>
    <w:rsid w:val="00D1798D"/>
    <w:rsid w:val="00D277DA"/>
    <w:rsid w:val="00D60D41"/>
    <w:rsid w:val="00D64A7E"/>
    <w:rsid w:val="00D656B5"/>
    <w:rsid w:val="00D902A4"/>
    <w:rsid w:val="00DB2323"/>
    <w:rsid w:val="00DB331E"/>
    <w:rsid w:val="00DB3BAB"/>
    <w:rsid w:val="00DC4E21"/>
    <w:rsid w:val="00DC599E"/>
    <w:rsid w:val="00DD5358"/>
    <w:rsid w:val="00E224A0"/>
    <w:rsid w:val="00E254F0"/>
    <w:rsid w:val="00E304C9"/>
    <w:rsid w:val="00E4313F"/>
    <w:rsid w:val="00E51168"/>
    <w:rsid w:val="00E55B4B"/>
    <w:rsid w:val="00E55FC7"/>
    <w:rsid w:val="00E62D7A"/>
    <w:rsid w:val="00E72A21"/>
    <w:rsid w:val="00E7715A"/>
    <w:rsid w:val="00E920FE"/>
    <w:rsid w:val="00EB700D"/>
    <w:rsid w:val="00F0119A"/>
    <w:rsid w:val="00F11214"/>
    <w:rsid w:val="00F16F04"/>
    <w:rsid w:val="00F17117"/>
    <w:rsid w:val="00F33B83"/>
    <w:rsid w:val="00F36543"/>
    <w:rsid w:val="00F41B42"/>
    <w:rsid w:val="00F54BD0"/>
    <w:rsid w:val="00F633D0"/>
    <w:rsid w:val="00FA55B1"/>
    <w:rsid w:val="00FB3BB2"/>
    <w:rsid w:val="00FF0317"/>
    <w:rsid w:val="00FF44F1"/>
    <w:rsid w:val="00FF50DB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6718DE7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94254"/>
  </w:style>
  <w:style w:type="paragraph" w:styleId="Heading1">
    <w:name w:val="heading 1"/>
    <w:basedOn w:val="Normal"/>
    <w:link w:val="Heading1Ch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6B0B82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B53817"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semiHidden/>
    <w:unhideWhenUsed/>
    <w:rsid w:val="00F33B8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FB3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hyperlink" Target="https://lex-web-ui-codebuilddeploy-3vuv8sbyy-webappbucket-16q40csso1dpu.s3.us-east-1.amazonaws.com/iframe-snippet.html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console.aws.amazon.com/cloudformation/home?region=us-east-1#/stacks/new?stackName=lex-web-ui&amp;templateURL=https://s3.amazonaws.com/aws-bigdata-blog/artifacts/aws-lex-web-ui/artifacts/templates/master.yaml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lex-web-ui-codebuilddeploy-3vuv8sbyy-webappbucket-16q40csso1dpu.s3.us-east-1.amazonaws.com/index.html" TargetMode="External"/><Relationship Id="rId24" Type="http://schemas.openxmlformats.org/officeDocument/2006/relationships/hyperlink" Target="https://github.com/aws-samples/aws-lex-web-ui" TargetMode="External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oleObject" Target="embeddings/oleObject1.bin"/><Relationship Id="rId28" Type="http://schemas.openxmlformats.org/officeDocument/2006/relationships/image" Target="media/image13.png"/><Relationship Id="rId10" Type="http://schemas.openxmlformats.org/officeDocument/2006/relationships/hyperlink" Target="https://lex-web-ui-codebuilddeploy-3vuv8sbyy-webappbucket-16q40csso1dpu.s3.us-east-1.amazonaws.com/parent.htm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6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10.emf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mgau\AppData\Roaming\Microsoft\Templates\Welcome%20to%20Word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EEA16A44C0ED4283A18884353DEA32" ma:contentTypeVersion="15" ma:contentTypeDescription="Create a new document." ma:contentTypeScope="" ma:versionID="c7eec529b71ff02dee629e2cfd1a607a">
  <xsd:schema xmlns:xsd="http://www.w3.org/2001/XMLSchema" xmlns:xs="http://www.w3.org/2001/XMLSchema" xmlns:p="http://schemas.microsoft.com/office/2006/metadata/properties" xmlns:ns1="http://schemas.microsoft.com/sharepoint/v3" xmlns:ns3="3c863eb9-71f7-4c61-b732-b7bb0bcbd9ad" xmlns:ns4="fac028b1-888e-4958-913b-206032c67f6b" targetNamespace="http://schemas.microsoft.com/office/2006/metadata/properties" ma:root="true" ma:fieldsID="a128e8500665a4e0530cb639aba6c319" ns1:_="" ns3:_="" ns4:_="">
    <xsd:import namespace="http://schemas.microsoft.com/sharepoint/v3"/>
    <xsd:import namespace="3c863eb9-71f7-4c61-b732-b7bb0bcbd9ad"/>
    <xsd:import namespace="fac028b1-888e-4958-913b-206032c67f6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  <xsd:element ref="ns1:_ip_UnifiedCompliancePolicyProperties" minOccurs="0"/>
                <xsd:element ref="ns1:_ip_UnifiedCompliancePolicyUIAc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863eb9-71f7-4c61-b732-b7bb0bcbd9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c028b1-888e-4958-913b-206032c67f6b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4B34C16-97F3-4834-8FAB-29B33D3F81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3c863eb9-71f7-4c61-b732-b7bb0bcbd9ad"/>
    <ds:schemaRef ds:uri="fac028b1-888e-4958-913b-206032c67f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FA3AB5C-25D2-49A8-8ECB-AF20F0691365}">
  <ds:schemaRefs>
    <ds:schemaRef ds:uri="http://schemas.microsoft.com/sharepoint/v3"/>
    <ds:schemaRef ds:uri="http://purl.org/dc/terms/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fac028b1-888e-4958-913b-206032c67f6b"/>
    <ds:schemaRef ds:uri="http://schemas.openxmlformats.org/package/2006/metadata/core-properties"/>
    <ds:schemaRef ds:uri="3c863eb9-71f7-4c61-b732-b7bb0bcbd9ad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02B0B32-1FFB-46FB-9C0A-A415C11E9C2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Word.dotx</Template>
  <TotalTime>0</TotalTime>
  <Pages>9</Pages>
  <Words>741</Words>
  <Characters>4227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2020-04-18T04:20:00Z</dcterms:created>
  <dcterms:modified xsi:type="dcterms:W3CDTF">2020-04-18T06:31:00Z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0x010100ACEEA16A44C0ED4283A18884353DEA32</vt:lpwstr>
  </property>
</Properties>
</file>